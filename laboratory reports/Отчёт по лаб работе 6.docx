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77DC9" w:rsidRDefault="00077DC9" w:rsidP="00077DC9">
      <w:pPr>
        <w:ind w:firstLine="0"/>
        <w:jc w:val="center"/>
        <w:rPr>
          <w:sz w:val="28"/>
          <w:szCs w:val="28"/>
        </w:rPr>
      </w:pPr>
      <w:r w:rsidRPr="00D436A9">
        <w:rPr>
          <w:color w:val="000000"/>
        </w:rPr>
        <w:t>МИНИСТЕРСТВО НАУКИ И ВЫСШЕГО ОБРАЗОВАНИЯ РОССИЙСКОЙ ФЕДЕРАЦИИ</w:t>
      </w:r>
    </w:p>
    <w:p w:rsidR="00077DC9" w:rsidRPr="008B1656" w:rsidRDefault="00077DC9" w:rsidP="00077DC9">
      <w:pPr>
        <w:ind w:firstLine="0"/>
        <w:jc w:val="center"/>
        <w:rPr>
          <w:b/>
          <w:sz w:val="28"/>
          <w:szCs w:val="28"/>
        </w:rPr>
      </w:pPr>
      <w:r>
        <w:rPr>
          <w:sz w:val="28"/>
          <w:szCs w:val="28"/>
        </w:rPr>
        <w:t>Ф</w:t>
      </w:r>
      <w:r w:rsidRPr="008B1656">
        <w:rPr>
          <w:sz w:val="28"/>
          <w:szCs w:val="28"/>
        </w:rPr>
        <w:t>едеральное государственное автономное образовательное</w:t>
      </w:r>
      <w:r w:rsidR="00515F4A">
        <w:rPr>
          <w:sz w:val="28"/>
          <w:szCs w:val="28"/>
        </w:rPr>
        <w:t xml:space="preserve"> учреждение высшего образования </w:t>
      </w:r>
      <w:r w:rsidRPr="008B1656">
        <w:rPr>
          <w:sz w:val="28"/>
          <w:szCs w:val="28"/>
        </w:rPr>
        <w:br/>
      </w:r>
      <w:r w:rsidRPr="008B1656">
        <w:rPr>
          <w:b/>
          <w:sz w:val="28"/>
          <w:szCs w:val="28"/>
        </w:rPr>
        <w:t xml:space="preserve">«Национальный исследовательский </w:t>
      </w:r>
      <w:r>
        <w:rPr>
          <w:b/>
          <w:sz w:val="28"/>
          <w:szCs w:val="28"/>
        </w:rPr>
        <w:br/>
      </w:r>
      <w:r w:rsidRPr="008B1656">
        <w:rPr>
          <w:b/>
          <w:sz w:val="28"/>
          <w:szCs w:val="28"/>
        </w:rPr>
        <w:t>Нижегородский государственный университет им. Н.И. Лобачевского»</w:t>
      </w:r>
    </w:p>
    <w:p w:rsidR="00077DC9" w:rsidRPr="00B527AC" w:rsidRDefault="00077DC9" w:rsidP="00077DC9">
      <w:pPr>
        <w:ind w:firstLine="0"/>
        <w:jc w:val="center"/>
      </w:pPr>
      <w:r w:rsidRPr="008B1656">
        <w:rPr>
          <w:b/>
          <w:sz w:val="28"/>
          <w:szCs w:val="28"/>
        </w:rPr>
        <w:t>(ННГУ)</w:t>
      </w:r>
    </w:p>
    <w:p w:rsidR="00077DC9" w:rsidRDefault="00077DC9" w:rsidP="00077DC9">
      <w:pPr>
        <w:ind w:firstLine="0"/>
        <w:jc w:val="center"/>
        <w:rPr>
          <w:b/>
          <w:sz w:val="28"/>
          <w:szCs w:val="28"/>
        </w:rPr>
      </w:pPr>
    </w:p>
    <w:p w:rsidR="00077DC9" w:rsidRPr="00631630" w:rsidRDefault="00077DC9" w:rsidP="00077DC9">
      <w:pPr>
        <w:ind w:firstLine="0"/>
        <w:jc w:val="center"/>
        <w:rPr>
          <w:b/>
          <w:sz w:val="28"/>
          <w:szCs w:val="28"/>
        </w:rPr>
      </w:pPr>
      <w:r w:rsidRPr="0070315F">
        <w:rPr>
          <w:b/>
          <w:sz w:val="28"/>
          <w:szCs w:val="28"/>
        </w:rPr>
        <w:t>Институт информационных технологий, математики и механики</w:t>
      </w:r>
    </w:p>
    <w:p w:rsidR="00077DC9" w:rsidRPr="00DF596C" w:rsidRDefault="00077DC9" w:rsidP="00077DC9">
      <w:pPr>
        <w:pStyle w:val="ad"/>
        <w:jc w:val="both"/>
        <w:rPr>
          <w:sz w:val="28"/>
          <w:szCs w:val="28"/>
        </w:rPr>
      </w:pPr>
    </w:p>
    <w:p w:rsidR="009F6410" w:rsidRPr="009F6410" w:rsidRDefault="009F6410" w:rsidP="006D1309">
      <w:pPr>
        <w:ind w:firstLine="0"/>
        <w:rPr>
          <w:b/>
          <w:sz w:val="28"/>
          <w:szCs w:val="28"/>
          <w:lang w:val="x-none"/>
        </w:rPr>
      </w:pPr>
    </w:p>
    <w:p w:rsidR="00077DC9" w:rsidRPr="00357122" w:rsidRDefault="009F6410" w:rsidP="006D1309">
      <w:pPr>
        <w:ind w:firstLine="0"/>
        <w:jc w:val="center"/>
        <w:rPr>
          <w:b/>
          <w:sz w:val="36"/>
          <w:szCs w:val="36"/>
        </w:rPr>
      </w:pPr>
      <w:r w:rsidRPr="009F6410">
        <w:rPr>
          <w:b/>
          <w:sz w:val="36"/>
          <w:szCs w:val="36"/>
        </w:rPr>
        <w:t>О</w:t>
      </w:r>
      <w:r>
        <w:rPr>
          <w:b/>
          <w:sz w:val="36"/>
          <w:szCs w:val="36"/>
        </w:rPr>
        <w:t>тчет</w:t>
      </w:r>
      <w:r w:rsidRPr="009F6410">
        <w:rPr>
          <w:b/>
          <w:sz w:val="36"/>
          <w:szCs w:val="36"/>
        </w:rPr>
        <w:t xml:space="preserve"> </w:t>
      </w:r>
      <w:r w:rsidR="00077DC9" w:rsidRPr="009F6410">
        <w:rPr>
          <w:b/>
          <w:sz w:val="36"/>
          <w:szCs w:val="36"/>
        </w:rPr>
        <w:t xml:space="preserve">по </w:t>
      </w:r>
      <w:r w:rsidR="0055714E">
        <w:rPr>
          <w:b/>
          <w:sz w:val="36"/>
          <w:szCs w:val="36"/>
        </w:rPr>
        <w:t>п</w:t>
      </w:r>
      <w:r w:rsidR="0055714E" w:rsidRPr="0055714E">
        <w:rPr>
          <w:b/>
          <w:sz w:val="36"/>
          <w:szCs w:val="36"/>
        </w:rPr>
        <w:t>рактическо</w:t>
      </w:r>
      <w:r w:rsidR="0055714E">
        <w:rPr>
          <w:b/>
          <w:sz w:val="36"/>
          <w:szCs w:val="36"/>
        </w:rPr>
        <w:t>му</w:t>
      </w:r>
      <w:r w:rsidR="0055714E" w:rsidRPr="0055714E">
        <w:rPr>
          <w:b/>
          <w:sz w:val="36"/>
          <w:szCs w:val="36"/>
        </w:rPr>
        <w:t xml:space="preserve"> задани</w:t>
      </w:r>
      <w:r w:rsidR="0055714E">
        <w:rPr>
          <w:b/>
          <w:sz w:val="36"/>
          <w:szCs w:val="36"/>
        </w:rPr>
        <w:t>ю</w:t>
      </w:r>
      <w:r w:rsidR="0055714E" w:rsidRPr="0055714E">
        <w:rPr>
          <w:b/>
          <w:sz w:val="36"/>
          <w:szCs w:val="36"/>
        </w:rPr>
        <w:t xml:space="preserve"> для лекции </w:t>
      </w:r>
      <w:r w:rsidR="0055714E">
        <w:rPr>
          <w:b/>
          <w:sz w:val="36"/>
          <w:szCs w:val="36"/>
        </w:rPr>
        <w:t>№</w:t>
      </w:r>
      <w:r w:rsidR="00DD0329">
        <w:rPr>
          <w:b/>
          <w:sz w:val="36"/>
          <w:szCs w:val="36"/>
        </w:rPr>
        <w:t>6</w:t>
      </w:r>
    </w:p>
    <w:p w:rsidR="00077DC9" w:rsidRDefault="00077DC9" w:rsidP="00077DC9">
      <w:pPr>
        <w:ind w:firstLine="0"/>
        <w:rPr>
          <w:b/>
          <w:sz w:val="36"/>
          <w:szCs w:val="36"/>
        </w:rPr>
      </w:pPr>
    </w:p>
    <w:p w:rsidR="004E0238" w:rsidRDefault="004E0238" w:rsidP="00077DC9">
      <w:pPr>
        <w:ind w:firstLine="0"/>
        <w:rPr>
          <w:sz w:val="28"/>
          <w:szCs w:val="28"/>
        </w:rPr>
      </w:pPr>
    </w:p>
    <w:p w:rsidR="009F6410" w:rsidRDefault="009F6410" w:rsidP="00077DC9">
      <w:pPr>
        <w:ind w:firstLine="0"/>
        <w:rPr>
          <w:sz w:val="28"/>
          <w:szCs w:val="28"/>
        </w:rPr>
      </w:pPr>
    </w:p>
    <w:p w:rsidR="00077DC9" w:rsidRPr="00077DC9" w:rsidRDefault="00077DC9" w:rsidP="00077DC9">
      <w:pPr>
        <w:ind w:firstLine="0"/>
        <w:rPr>
          <w:sz w:val="28"/>
          <w:szCs w:val="28"/>
        </w:rPr>
      </w:pP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 w:rsidRPr="00077DC9">
        <w:rPr>
          <w:rFonts w:ascii="TimesNewRomanPSMT" w:hAnsi="TimesNewRomanPSMT" w:cs="TimesNewRomanPSMT"/>
          <w:b/>
          <w:sz w:val="28"/>
          <w:szCs w:val="28"/>
        </w:rPr>
        <w:t>Выполнила:</w:t>
      </w: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077DC9" w:rsidRDefault="002E7BB1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>студент</w:t>
      </w:r>
      <w:r w:rsidR="00077DC9">
        <w:rPr>
          <w:rFonts w:ascii="TimesNewRomanPSMT" w:hAnsi="TimesNewRomanPSMT" w:cs="TimesNewRomanPSMT"/>
          <w:sz w:val="28"/>
          <w:szCs w:val="28"/>
        </w:rPr>
        <w:t xml:space="preserve">ка группы </w:t>
      </w:r>
      <w:r>
        <w:rPr>
          <w:rFonts w:ascii="TimesNewRomanPSMT" w:hAnsi="TimesNewRomanPSMT" w:cs="TimesNewRomanPSMT"/>
          <w:sz w:val="28"/>
          <w:szCs w:val="28"/>
        </w:rPr>
        <w:t>382006</w:t>
      </w:r>
      <w:r w:rsidR="00762439">
        <w:rPr>
          <w:rFonts w:ascii="TimesNewRomanPSMT" w:hAnsi="TimesNewRomanPSMT" w:cs="TimesNewRomanPSMT"/>
          <w:sz w:val="28"/>
          <w:szCs w:val="28"/>
        </w:rPr>
        <w:t>-2</w:t>
      </w:r>
    </w:p>
    <w:p w:rsidR="00077DC9" w:rsidRPr="00274363" w:rsidRDefault="001D06A8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proofErr w:type="spellStart"/>
      <w:r>
        <w:rPr>
          <w:rFonts w:ascii="TimesNewRomanPSMT" w:hAnsi="TimesNewRomanPSMT" w:cs="TimesNewRomanPSMT"/>
          <w:sz w:val="28"/>
          <w:szCs w:val="28"/>
        </w:rPr>
        <w:t>Кулёва</w:t>
      </w:r>
      <w:proofErr w:type="spellEnd"/>
      <w:r>
        <w:rPr>
          <w:rFonts w:ascii="TimesNewRomanPSMT" w:hAnsi="TimesNewRomanPSMT" w:cs="TimesNewRomanPSMT"/>
          <w:sz w:val="28"/>
          <w:szCs w:val="28"/>
        </w:rPr>
        <w:t xml:space="preserve"> Анна Андреевна</w:t>
      </w:r>
      <w:r w:rsidR="002E7BB1" w:rsidRPr="00274363">
        <w:rPr>
          <w:rFonts w:ascii="TimesNewRomanPSMT" w:hAnsi="TimesNewRomanPSMT" w:cs="TimesNewRomanPSMT"/>
          <w:sz w:val="28"/>
          <w:szCs w:val="28"/>
        </w:rPr>
        <w:t xml:space="preserve">  </w:t>
      </w:r>
    </w:p>
    <w:p w:rsidR="00077DC9" w:rsidRDefault="00077DC9" w:rsidP="009F6410">
      <w:pPr>
        <w:tabs>
          <w:tab w:val="left" w:pos="5387"/>
        </w:tabs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sz w:val="28"/>
          <w:szCs w:val="28"/>
        </w:rPr>
      </w:pPr>
      <w:r>
        <w:rPr>
          <w:rFonts w:ascii="TimesNewRomanPSMT" w:hAnsi="TimesNewRomanPSMT" w:cs="TimesNewRomanPSMT"/>
          <w:sz w:val="28"/>
          <w:szCs w:val="28"/>
        </w:rPr>
        <w:t xml:space="preserve"> </w:t>
      </w:r>
    </w:p>
    <w:p w:rsid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r>
        <w:rPr>
          <w:rFonts w:ascii="TimesNewRomanPSMT" w:hAnsi="TimesNewRomanPSMT" w:cs="TimesNewRomanPSMT"/>
          <w:b/>
          <w:sz w:val="28"/>
          <w:szCs w:val="28"/>
        </w:rPr>
        <w:t>Проверил:</w:t>
      </w:r>
    </w:p>
    <w:p w:rsidR="00077DC9" w:rsidRPr="00F142AA" w:rsidRDefault="00F142AA" w:rsidP="00F142AA">
      <w:pPr>
        <w:autoSpaceDE w:val="0"/>
        <w:autoSpaceDN w:val="0"/>
        <w:adjustRightInd w:val="0"/>
        <w:ind w:left="5103" w:firstLine="0"/>
        <w:rPr>
          <w:rFonts w:ascii="TimesNewRomanPSMT" w:hAnsi="TimesNewRomanPSMT" w:cs="TimesNewRomanPSMT"/>
          <w:b/>
          <w:sz w:val="28"/>
          <w:szCs w:val="28"/>
        </w:rPr>
      </w:pPr>
      <w:proofErr w:type="spellStart"/>
      <w:r w:rsidRPr="00F142AA">
        <w:rPr>
          <w:sz w:val="28"/>
          <w:szCs w:val="28"/>
        </w:rPr>
        <w:t>Карчков</w:t>
      </w:r>
      <w:proofErr w:type="spellEnd"/>
      <w:r w:rsidRPr="00F142AA">
        <w:rPr>
          <w:sz w:val="28"/>
          <w:szCs w:val="28"/>
        </w:rPr>
        <w:t xml:space="preserve"> Денис Александрович</w:t>
      </w: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9F6410" w:rsidRDefault="009F6410" w:rsidP="00077DC9">
      <w:pPr>
        <w:tabs>
          <w:tab w:val="left" w:pos="6804"/>
        </w:tabs>
        <w:autoSpaceDE w:val="0"/>
        <w:autoSpaceDN w:val="0"/>
        <w:adjustRightInd w:val="0"/>
        <w:ind w:firstLine="0"/>
        <w:rPr>
          <w:rFonts w:ascii="TimesNewRomanPSMT" w:hAnsi="TimesNewRomanPSMT" w:cs="TimesNewRomanPSMT"/>
          <w:sz w:val="28"/>
          <w:szCs w:val="28"/>
        </w:rPr>
      </w:pPr>
    </w:p>
    <w:p w:rsidR="00077DC9" w:rsidRPr="0056405A" w:rsidRDefault="00077DC9" w:rsidP="006D1309">
      <w:pPr>
        <w:autoSpaceDE w:val="0"/>
        <w:autoSpaceDN w:val="0"/>
        <w:adjustRightInd w:val="0"/>
        <w:ind w:firstLine="0"/>
        <w:rPr>
          <w:rFonts w:ascii="TimesNewRomanPSMT" w:hAnsi="TimesNewRomanPSMT" w:cs="TimesNewRomanPSMT"/>
          <w:color w:val="FFFFFF"/>
          <w:sz w:val="28"/>
          <w:szCs w:val="28"/>
        </w:rPr>
      </w:pPr>
      <w:r w:rsidRPr="0056405A">
        <w:rPr>
          <w:rFonts w:ascii="TimesNewRomanPSMT" w:hAnsi="TimesNewRomanPSMT" w:cs="TimesNewRomanPSMT"/>
          <w:color w:val="FFFFFF"/>
          <w:sz w:val="28"/>
          <w:szCs w:val="28"/>
        </w:rPr>
        <w:t>Рецензент:</w:t>
      </w:r>
    </w:p>
    <w:p w:rsidR="006D1309" w:rsidRPr="003A5ED5" w:rsidRDefault="00077DC9" w:rsidP="00515F4A">
      <w:pPr>
        <w:ind w:firstLine="0"/>
        <w:jc w:val="center"/>
        <w:rPr>
          <w:sz w:val="28"/>
          <w:szCs w:val="28"/>
        </w:rPr>
      </w:pPr>
      <w:r w:rsidRPr="003A5ED5">
        <w:rPr>
          <w:sz w:val="28"/>
          <w:szCs w:val="28"/>
        </w:rPr>
        <w:t>Нижний Новгород</w:t>
      </w:r>
      <w:r w:rsidRPr="003A5ED5">
        <w:rPr>
          <w:sz w:val="28"/>
          <w:szCs w:val="28"/>
        </w:rPr>
        <w:br/>
        <w:t>202</w:t>
      </w:r>
      <w:r w:rsidR="00762439">
        <w:rPr>
          <w:sz w:val="28"/>
          <w:szCs w:val="28"/>
        </w:rPr>
        <w:t>3</w:t>
      </w:r>
      <w:r w:rsidR="006D1309" w:rsidRPr="003A5ED5">
        <w:rPr>
          <w:sz w:val="28"/>
          <w:szCs w:val="28"/>
        </w:rPr>
        <w:br w:type="page"/>
      </w:r>
    </w:p>
    <w:p w:rsidR="003216E3" w:rsidRDefault="003216E3" w:rsidP="003216E3">
      <w:pPr>
        <w:pStyle w:val="1"/>
      </w:pPr>
      <w:bookmarkStart w:id="0" w:name="_Toc36637728"/>
      <w:bookmarkStart w:id="1" w:name="_Toc36641742"/>
      <w:bookmarkStart w:id="2" w:name="_Toc60001327"/>
      <w:bookmarkStart w:id="3" w:name="_Toc60049411"/>
      <w:bookmarkStart w:id="4" w:name="_Toc148471605"/>
      <w:r>
        <w:lastRenderedPageBreak/>
        <w:t>Содержание</w:t>
      </w:r>
      <w:bookmarkEnd w:id="0"/>
      <w:bookmarkEnd w:id="1"/>
      <w:bookmarkEnd w:id="2"/>
      <w:bookmarkEnd w:id="3"/>
      <w:bookmarkEnd w:id="4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  <w:lang w:eastAsia="en-US"/>
        </w:rPr>
        <w:id w:val="-28790288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7261B" w:rsidRPr="0047261B" w:rsidRDefault="0047261B">
          <w:pPr>
            <w:pStyle w:val="ab"/>
            <w:rPr>
              <w:sz w:val="8"/>
            </w:rPr>
          </w:pPr>
        </w:p>
        <w:p w:rsidR="00C06BEA" w:rsidRDefault="0047261B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bookmarkStart w:id="5" w:name="_GoBack"/>
          <w:bookmarkEnd w:id="5"/>
          <w:r w:rsidR="00C06BEA" w:rsidRPr="00F96B22">
            <w:rPr>
              <w:rStyle w:val="ac"/>
              <w:noProof/>
            </w:rPr>
            <w:fldChar w:fldCharType="begin"/>
          </w:r>
          <w:r w:rsidR="00C06BEA" w:rsidRPr="00F96B22">
            <w:rPr>
              <w:rStyle w:val="ac"/>
              <w:noProof/>
            </w:rPr>
            <w:instrText xml:space="preserve"> </w:instrText>
          </w:r>
          <w:r w:rsidR="00C06BEA">
            <w:rPr>
              <w:noProof/>
            </w:rPr>
            <w:instrText>HYPERLINK \l "_Toc148471605"</w:instrText>
          </w:r>
          <w:r w:rsidR="00C06BEA" w:rsidRPr="00F96B22">
            <w:rPr>
              <w:rStyle w:val="ac"/>
              <w:noProof/>
            </w:rPr>
            <w:instrText xml:space="preserve"> </w:instrText>
          </w:r>
          <w:r w:rsidR="00C06BEA" w:rsidRPr="00F96B22">
            <w:rPr>
              <w:rStyle w:val="ac"/>
              <w:noProof/>
            </w:rPr>
          </w:r>
          <w:r w:rsidR="00C06BEA" w:rsidRPr="00F96B22">
            <w:rPr>
              <w:rStyle w:val="ac"/>
              <w:noProof/>
            </w:rPr>
            <w:fldChar w:fldCharType="separate"/>
          </w:r>
          <w:r w:rsidR="00C06BEA" w:rsidRPr="00F96B22">
            <w:rPr>
              <w:rStyle w:val="ac"/>
              <w:noProof/>
            </w:rPr>
            <w:t>Содержание</w:t>
          </w:r>
          <w:r w:rsidR="00C06BEA">
            <w:rPr>
              <w:noProof/>
              <w:webHidden/>
            </w:rPr>
            <w:tab/>
          </w:r>
          <w:r w:rsidR="00C06BEA">
            <w:rPr>
              <w:noProof/>
              <w:webHidden/>
            </w:rPr>
            <w:fldChar w:fldCharType="begin"/>
          </w:r>
          <w:r w:rsidR="00C06BEA">
            <w:rPr>
              <w:noProof/>
              <w:webHidden/>
            </w:rPr>
            <w:instrText xml:space="preserve"> PAGEREF _Toc148471605 \h </w:instrText>
          </w:r>
          <w:r w:rsidR="00C06BEA">
            <w:rPr>
              <w:noProof/>
              <w:webHidden/>
            </w:rPr>
          </w:r>
          <w:r w:rsidR="00C06BEA">
            <w:rPr>
              <w:noProof/>
              <w:webHidden/>
            </w:rPr>
            <w:fldChar w:fldCharType="separate"/>
          </w:r>
          <w:r w:rsidR="00C06BEA">
            <w:rPr>
              <w:noProof/>
              <w:webHidden/>
            </w:rPr>
            <w:t>2</w:t>
          </w:r>
          <w:r w:rsidR="00C06BEA">
            <w:rPr>
              <w:noProof/>
              <w:webHidden/>
            </w:rPr>
            <w:fldChar w:fldCharType="end"/>
          </w:r>
          <w:r w:rsidR="00C06BEA" w:rsidRPr="00F96B22">
            <w:rPr>
              <w:rStyle w:val="ac"/>
              <w:noProof/>
            </w:rPr>
            <w:fldChar w:fldCharType="end"/>
          </w:r>
        </w:p>
        <w:p w:rsidR="00C06BEA" w:rsidRDefault="00C06BE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471606" w:history="1">
            <w:r w:rsidRPr="00F96B22">
              <w:rPr>
                <w:rStyle w:val="ac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6B22">
              <w:rPr>
                <w:rStyle w:val="ac"/>
                <w:noProof/>
              </w:rPr>
              <w:t>Цель практического занятия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_Toc148471606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6BEA" w:rsidRDefault="00C06BE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471607" w:history="1">
            <w:r w:rsidRPr="00F96B22">
              <w:rPr>
                <w:rStyle w:val="ac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6B22">
              <w:rPr>
                <w:rStyle w:val="ac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_Toc148471607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6BEA" w:rsidRDefault="00C06BE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471608" w:history="1">
            <w:r w:rsidRPr="00F96B22">
              <w:rPr>
                <w:rStyle w:val="ac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6B22">
              <w:rPr>
                <w:rStyle w:val="ac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_Toc148471608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6BEA" w:rsidRDefault="00C06BEA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471609" w:history="1">
            <w:r w:rsidRPr="00F96B22">
              <w:rPr>
                <w:rStyle w:val="ac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F96B22">
              <w:rPr>
                <w:rStyle w:val="ac"/>
                <w:noProof/>
              </w:rPr>
              <w:t>Руководство программиста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_Toc148471609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6BEA" w:rsidRDefault="00C06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471610" w:history="1">
            <w:r w:rsidRPr="00F96B22">
              <w:rPr>
                <w:rStyle w:val="ac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_Toc148471610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06BEA" w:rsidRDefault="00C06BE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48471611" w:history="1">
            <w:r w:rsidRPr="00F96B22">
              <w:rPr>
                <w:rStyle w:val="ac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_Toc148471611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7261B" w:rsidRDefault="0047261B">
          <w:r>
            <w:rPr>
              <w:b/>
              <w:bCs/>
            </w:rPr>
            <w:fldChar w:fldCharType="end"/>
          </w:r>
        </w:p>
      </w:sdtContent>
    </w:sdt>
    <w:p w:rsidR="002F6E2E" w:rsidRPr="003A07A0" w:rsidRDefault="002F6E2E">
      <w:pPr>
        <w:rPr>
          <w:lang w:val="en-US"/>
        </w:rPr>
      </w:pPr>
    </w:p>
    <w:p w:rsidR="00B95350" w:rsidRDefault="0083758B" w:rsidP="008B7CEC">
      <w:pPr>
        <w:pStyle w:val="1"/>
        <w:numPr>
          <w:ilvl w:val="0"/>
          <w:numId w:val="7"/>
        </w:numPr>
      </w:pPr>
      <w:bookmarkStart w:id="6" w:name="_Toc148471606"/>
      <w:r>
        <w:lastRenderedPageBreak/>
        <w:t>Цель практического занятия</w:t>
      </w:r>
      <w:bookmarkEnd w:id="6"/>
    </w:p>
    <w:p w:rsidR="00274363" w:rsidRDefault="00F142AA" w:rsidP="00813CA5">
      <w:pPr>
        <w:ind w:firstLine="708"/>
      </w:pPr>
      <w:bookmarkStart w:id="7" w:name="_Toc35799353"/>
      <w:bookmarkStart w:id="8" w:name="_Toc35799498"/>
      <w:r>
        <w:t>Цель</w:t>
      </w:r>
      <w:r w:rsidR="0083758B">
        <w:t xml:space="preserve"> данного практического занятия состоит в том, чтобы</w:t>
      </w:r>
      <w:r>
        <w:t xml:space="preserve"> </w:t>
      </w:r>
      <w:r w:rsidR="00813CA5">
        <w:t>научиться использовать различные модели для отображения данных в</w:t>
      </w:r>
      <w:r w:rsidR="00813CA5" w:rsidRPr="00813CA5">
        <w:t xml:space="preserve"> </w:t>
      </w:r>
      <w:r w:rsidR="00813CA5">
        <w:t>прокручиваемых списках, взаимодействовать с базой данных и управлять настройками</w:t>
      </w:r>
      <w:r w:rsidR="00813CA5" w:rsidRPr="00813CA5">
        <w:t xml:space="preserve"> </w:t>
      </w:r>
      <w:r w:rsidR="00813CA5">
        <w:t>приложения.</w:t>
      </w:r>
    </w:p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274363" w:rsidRDefault="00274363" w:rsidP="00A636F9"/>
    <w:p w:rsidR="001F1095" w:rsidRDefault="001F1095" w:rsidP="008B7CEC">
      <w:pPr>
        <w:pStyle w:val="1"/>
        <w:numPr>
          <w:ilvl w:val="0"/>
          <w:numId w:val="7"/>
        </w:numPr>
      </w:pPr>
      <w:bookmarkStart w:id="9" w:name="_Toc60049413"/>
      <w:bookmarkStart w:id="10" w:name="_Toc148471607"/>
      <w:r>
        <w:lastRenderedPageBreak/>
        <w:t>Постановка задачи</w:t>
      </w:r>
      <w:bookmarkEnd w:id="7"/>
      <w:bookmarkEnd w:id="8"/>
      <w:bookmarkEnd w:id="9"/>
      <w:bookmarkEnd w:id="10"/>
    </w:p>
    <w:p w:rsidR="00AC5282" w:rsidRDefault="00B541CB" w:rsidP="00B541CB">
      <w:pPr>
        <w:pStyle w:val="a4"/>
        <w:numPr>
          <w:ilvl w:val="0"/>
          <w:numId w:val="15"/>
        </w:numPr>
      </w:pPr>
      <w:r>
        <w:t xml:space="preserve">Создать приложение, которое позволяет отображать список из прямоугольников с использованием </w:t>
      </w:r>
      <w:proofErr w:type="spellStart"/>
      <w:r>
        <w:t>ListModel</w:t>
      </w:r>
      <w:proofErr w:type="spellEnd"/>
      <w:r>
        <w:t>. В модели должны настраиваться цвет фона и текста внутри прямоугольника. Текст содержит название цвета фона прямоугольника</w:t>
      </w:r>
    </w:p>
    <w:p w:rsidR="00B541CB" w:rsidRDefault="00AC5282" w:rsidP="00AC5282">
      <w:pPr>
        <w:pStyle w:val="a4"/>
        <w:numPr>
          <w:ilvl w:val="0"/>
          <w:numId w:val="0"/>
        </w:numPr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616799FC" wp14:editId="5E8B5108">
            <wp:extent cx="4429125" cy="18954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37453" t="44160" r="33339" b="33617"/>
                    <a:stretch/>
                  </pic:blipFill>
                  <pic:spPr bwMode="auto">
                    <a:xfrm>
                      <a:off x="0" y="0"/>
                      <a:ext cx="4437184" cy="18989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282" w:rsidRDefault="00AC5282" w:rsidP="00AC5282">
      <w:pPr>
        <w:pStyle w:val="a4"/>
        <w:numPr>
          <w:ilvl w:val="0"/>
          <w:numId w:val="0"/>
        </w:numPr>
        <w:ind w:left="1080"/>
      </w:pPr>
    </w:p>
    <w:p w:rsidR="00B541CB" w:rsidRDefault="00B541CB" w:rsidP="001966D9">
      <w:pPr>
        <w:pStyle w:val="a4"/>
        <w:numPr>
          <w:ilvl w:val="0"/>
          <w:numId w:val="15"/>
        </w:numPr>
      </w:pPr>
      <w:r>
        <w:t>Создать приложение, которое позволяет отображать список из прямоугольников. Нажатие на кнопку над списком добавит новый элемент.</w:t>
      </w:r>
      <w:r w:rsidR="001966D9">
        <w:t xml:space="preserve"> </w:t>
      </w:r>
      <w:r>
        <w:t>Нажатие на элемент в списке удалит его из списка. В прямоугольниках должен</w:t>
      </w:r>
      <w:r w:rsidR="001966D9">
        <w:t xml:space="preserve"> </w:t>
      </w:r>
      <w:r>
        <w:t>отображаться порядковый номер, присваиваемый при добавлении в список.</w:t>
      </w:r>
      <w:r w:rsidR="001966D9">
        <w:t xml:space="preserve"> </w:t>
      </w:r>
      <w:r>
        <w:t>При удалении элементов порядковые номера у добавленных прямоугольников</w:t>
      </w:r>
      <w:r w:rsidR="001966D9">
        <w:t xml:space="preserve"> </w:t>
      </w:r>
      <w:r>
        <w:t>остаются неизменными.</w:t>
      </w:r>
    </w:p>
    <w:p w:rsidR="00AC5282" w:rsidRDefault="00AC5282" w:rsidP="00AC5282">
      <w:pPr>
        <w:pStyle w:val="a4"/>
        <w:numPr>
          <w:ilvl w:val="0"/>
          <w:numId w:val="0"/>
        </w:numPr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31BAA3A2" wp14:editId="13C48E22">
            <wp:extent cx="4171950" cy="3404194"/>
            <wp:effectExtent l="0" t="0" r="0" b="635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30448" t="17949" r="23397" b="15098"/>
                    <a:stretch/>
                  </pic:blipFill>
                  <pic:spPr bwMode="auto">
                    <a:xfrm>
                      <a:off x="0" y="0"/>
                      <a:ext cx="4169721" cy="3402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1CB" w:rsidRDefault="00B541CB" w:rsidP="00B541CB">
      <w:pPr>
        <w:pStyle w:val="a4"/>
        <w:numPr>
          <w:ilvl w:val="0"/>
          <w:numId w:val="15"/>
        </w:numPr>
      </w:pPr>
      <w:r>
        <w:lastRenderedPageBreak/>
        <w:t xml:space="preserve">Выполнить задание 1 с использованием </w:t>
      </w:r>
      <w:proofErr w:type="spellStart"/>
      <w:r>
        <w:t>javascript</w:t>
      </w:r>
      <w:proofErr w:type="spellEnd"/>
      <w:r>
        <w:t>-модели.</w:t>
      </w:r>
    </w:p>
    <w:p w:rsidR="001966D9" w:rsidRDefault="00B541CB" w:rsidP="001966D9">
      <w:pPr>
        <w:pStyle w:val="a4"/>
        <w:numPr>
          <w:ilvl w:val="0"/>
          <w:numId w:val="15"/>
        </w:numPr>
      </w:pPr>
      <w:r>
        <w:t>Получить и отобразить курсы валют из ресурса ЦБ РФ по адресу</w:t>
      </w:r>
      <w:r w:rsidR="001966D9">
        <w:t xml:space="preserve"> </w:t>
      </w:r>
      <w:hyperlink r:id="rId11" w:history="1">
        <w:r w:rsidR="001966D9" w:rsidRPr="00941D5C">
          <w:rPr>
            <w:rStyle w:val="ac"/>
          </w:rPr>
          <w:t>http://www.cbr.ru/scripts/XML_daily.asp</w:t>
        </w:r>
      </w:hyperlink>
      <w:r>
        <w:t>.</w:t>
      </w:r>
    </w:p>
    <w:p w:rsidR="00AC5282" w:rsidRDefault="00AC5282" w:rsidP="00AC5282">
      <w:pPr>
        <w:pStyle w:val="a4"/>
        <w:numPr>
          <w:ilvl w:val="0"/>
          <w:numId w:val="0"/>
        </w:numPr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5DB765A6" wp14:editId="03493A60">
            <wp:extent cx="3800475" cy="284690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31250" t="26211" r="24679" b="15099"/>
                    <a:stretch/>
                  </pic:blipFill>
                  <pic:spPr bwMode="auto">
                    <a:xfrm>
                      <a:off x="0" y="0"/>
                      <a:ext cx="3804263" cy="2849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1CB" w:rsidRDefault="00B541CB" w:rsidP="001966D9">
      <w:pPr>
        <w:pStyle w:val="a4"/>
        <w:numPr>
          <w:ilvl w:val="0"/>
          <w:numId w:val="15"/>
        </w:numPr>
      </w:pPr>
      <w:r>
        <w:t xml:space="preserve"> Выполнить задание 4 с использованием </w:t>
      </w:r>
      <w:proofErr w:type="spellStart"/>
      <w:r>
        <w:t>XMLHttpRequest</w:t>
      </w:r>
      <w:proofErr w:type="spellEnd"/>
      <w:r>
        <w:t>.</w:t>
      </w:r>
    </w:p>
    <w:p w:rsidR="00B541CB" w:rsidRDefault="00B541CB" w:rsidP="001966D9">
      <w:pPr>
        <w:pStyle w:val="a4"/>
        <w:numPr>
          <w:ilvl w:val="0"/>
          <w:numId w:val="15"/>
        </w:numPr>
      </w:pPr>
      <w:r>
        <w:t>Создать приложение, позволяющее добавлять и удалять заметки с</w:t>
      </w:r>
      <w:r w:rsidR="001966D9">
        <w:t xml:space="preserve"> </w:t>
      </w:r>
      <w:r>
        <w:t>использованием базы данных и отображать их в списке. Текстовое поле служит</w:t>
      </w:r>
      <w:r w:rsidR="001966D9">
        <w:t xml:space="preserve"> </w:t>
      </w:r>
      <w:r>
        <w:t>для ввода текста, кнопка для добавления заметки, нажатие на заметку удалит</w:t>
      </w:r>
      <w:r w:rsidR="001966D9">
        <w:t xml:space="preserve"> </w:t>
      </w:r>
      <w:r>
        <w:t>её.</w:t>
      </w:r>
    </w:p>
    <w:p w:rsidR="00AC5282" w:rsidRDefault="00AC5282" w:rsidP="00AC5282">
      <w:pPr>
        <w:pStyle w:val="a4"/>
        <w:numPr>
          <w:ilvl w:val="0"/>
          <w:numId w:val="0"/>
        </w:numPr>
        <w:ind w:left="1080"/>
        <w:jc w:val="center"/>
      </w:pPr>
      <w:r>
        <w:rPr>
          <w:noProof/>
          <w:lang w:eastAsia="ru-RU"/>
        </w:rPr>
        <w:drawing>
          <wp:inline distT="0" distB="0" distL="0" distR="0" wp14:anchorId="6ABE2BD3" wp14:editId="6A6A8A85">
            <wp:extent cx="3862107" cy="1875881"/>
            <wp:effectExtent l="0" t="0" r="508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30930" t="22507" r="24198" b="38746"/>
                    <a:stretch/>
                  </pic:blipFill>
                  <pic:spPr bwMode="auto">
                    <a:xfrm>
                      <a:off x="0" y="0"/>
                      <a:ext cx="3861115" cy="1875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41CB" w:rsidRDefault="00B541CB" w:rsidP="001966D9">
      <w:pPr>
        <w:pStyle w:val="a4"/>
        <w:numPr>
          <w:ilvl w:val="0"/>
          <w:numId w:val="15"/>
        </w:numPr>
      </w:pPr>
      <w:proofErr w:type="gramStart"/>
      <w:r>
        <w:t>Создать приложение с текстовым полем и полем с флажком, значение которых</w:t>
      </w:r>
      <w:r w:rsidR="001966D9">
        <w:t xml:space="preserve"> </w:t>
      </w:r>
      <w:r>
        <w:t xml:space="preserve">сохраняется в настройках приложения с помощью </w:t>
      </w:r>
      <w:proofErr w:type="spellStart"/>
      <w:r>
        <w:t>ConfigurationValue</w:t>
      </w:r>
      <w:proofErr w:type="spellEnd"/>
      <w:r>
        <w:t>.</w:t>
      </w:r>
      <w:proofErr w:type="gramEnd"/>
    </w:p>
    <w:p w:rsidR="0081314F" w:rsidRPr="0081314F" w:rsidRDefault="00B541CB" w:rsidP="00B541CB">
      <w:pPr>
        <w:pStyle w:val="a4"/>
        <w:numPr>
          <w:ilvl w:val="0"/>
          <w:numId w:val="15"/>
        </w:numPr>
      </w:pPr>
      <w:r>
        <w:t xml:space="preserve">Выполнить задание 7 с помощью </w:t>
      </w:r>
      <w:proofErr w:type="spellStart"/>
      <w:r>
        <w:t>ConfigurationGroup</w:t>
      </w:r>
      <w:proofErr w:type="spellEnd"/>
    </w:p>
    <w:p w:rsidR="001F1095" w:rsidRDefault="009F6410" w:rsidP="00DC4152">
      <w:pPr>
        <w:pStyle w:val="1"/>
        <w:numPr>
          <w:ilvl w:val="0"/>
          <w:numId w:val="7"/>
        </w:numPr>
      </w:pPr>
      <w:bookmarkStart w:id="11" w:name="_Toc60049414"/>
      <w:bookmarkStart w:id="12" w:name="_Toc148471608"/>
      <w:r>
        <w:lastRenderedPageBreak/>
        <w:t>Руководство пользователя</w:t>
      </w:r>
      <w:bookmarkEnd w:id="11"/>
      <w:bookmarkEnd w:id="12"/>
    </w:p>
    <w:p w:rsidR="00B7553F" w:rsidRDefault="000051DD" w:rsidP="00BD09F4">
      <w:pPr>
        <w:rPr>
          <w:noProof/>
          <w:lang w:eastAsia="ru-RU"/>
        </w:rPr>
      </w:pPr>
      <w:r>
        <w:t>При запуске программы</w:t>
      </w:r>
      <w:r w:rsidR="00854B35">
        <w:t xml:space="preserve"> </w:t>
      </w:r>
      <w:r w:rsidR="00A879B2">
        <w:t>пользователь увидит главную страницу</w:t>
      </w:r>
      <w:r w:rsidR="00B7553F" w:rsidRPr="00B7553F">
        <w:t xml:space="preserve"> </w:t>
      </w:r>
      <w:r w:rsidR="00B7553F">
        <w:t>с первым заданием</w:t>
      </w:r>
      <w:r w:rsidR="00B7553F" w:rsidRPr="00B7553F">
        <w:t xml:space="preserve">: </w:t>
      </w:r>
      <w:r w:rsidR="004D0C53">
        <w:t>списком прямоугольников с текстом, содержащим название фона прямоугольников (рисунок 1</w:t>
      </w:r>
      <w:r w:rsidR="00BD09F4">
        <w:t>).</w:t>
      </w:r>
      <w:r w:rsidR="00F409C3">
        <w:t xml:space="preserve"> </w:t>
      </w:r>
      <w:r w:rsidR="00F409C3" w:rsidRPr="00F409C3">
        <w:rPr>
          <w:noProof/>
          <w:lang w:eastAsia="ru-RU"/>
        </w:rPr>
        <w:t>Третье задание выглядит аналогично.</w:t>
      </w:r>
      <w:r w:rsidR="00B7553F">
        <w:t xml:space="preserve"> Переключаться между заданиями можно с помощью кнопок «</w:t>
      </w:r>
      <w:r w:rsidR="00BD09F4">
        <w:t>Следующая задача</w:t>
      </w:r>
      <w:r w:rsidR="00B7553F">
        <w:t xml:space="preserve">» и «Назад», нажав на которые пользователь перейдёт на следующую страницу или вернётся </w:t>
      </w:r>
      <w:proofErr w:type="gramStart"/>
      <w:r w:rsidR="00B7553F">
        <w:t>к</w:t>
      </w:r>
      <w:proofErr w:type="gramEnd"/>
      <w:r w:rsidR="00B7553F">
        <w:t xml:space="preserve"> </w:t>
      </w:r>
      <w:r w:rsidR="00BD09F4">
        <w:t>предыдущей</w:t>
      </w:r>
      <w:r w:rsidR="00B7553F">
        <w:t>.</w:t>
      </w:r>
      <w:r w:rsidR="00B7553F" w:rsidRPr="00B7553F">
        <w:rPr>
          <w:noProof/>
          <w:lang w:eastAsia="ru-RU"/>
        </w:rPr>
        <w:t xml:space="preserve"> </w:t>
      </w:r>
    </w:p>
    <w:p w:rsidR="004D0C53" w:rsidRDefault="004D0C53" w:rsidP="00BD09F4">
      <w:pPr>
        <w:rPr>
          <w:noProof/>
          <w:lang w:eastAsia="ru-RU"/>
        </w:rPr>
      </w:pPr>
    </w:p>
    <w:p w:rsidR="004D0C53" w:rsidRDefault="004D0C53" w:rsidP="004D0C53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3312391" cy="5875329"/>
            <wp:effectExtent l="0" t="0" r="254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260" cy="588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3" w:rsidRDefault="004D0C53" w:rsidP="004D0C53">
      <w:pPr>
        <w:jc w:val="center"/>
        <w:rPr>
          <w:noProof/>
          <w:lang w:eastAsia="ru-RU"/>
        </w:rPr>
      </w:pPr>
      <w:r w:rsidRPr="00DB3EE0">
        <w:rPr>
          <w:noProof/>
          <w:lang w:eastAsia="ru-RU"/>
        </w:rPr>
        <mc:AlternateContent>
          <mc:Choice Requires="wps">
            <w:drawing>
              <wp:inline distT="0" distB="0" distL="0" distR="0" wp14:anchorId="4D676CB3" wp14:editId="13C1EF17">
                <wp:extent cx="5229225" cy="635"/>
                <wp:effectExtent l="0" t="0" r="9525" b="0"/>
                <wp:docPr id="16" name="Поле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0739" w:rsidRDefault="003D0739" w:rsidP="004D0C53">
                            <w:pPr>
                              <w:pStyle w:val="aa"/>
                            </w:pPr>
                          </w:p>
                          <w:p w:rsidR="003D0739" w:rsidRPr="00481D47" w:rsidRDefault="003D0739" w:rsidP="004D0C53">
                            <w:pPr>
                              <w:pStyle w:val="aa"/>
                            </w:pPr>
                            <w:r>
                              <w:t>Рисунок 1. Список прямоугольников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Поле 16" o:spid="_x0000_s1026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" stroked="f">
                <v:textbox style="mso-fit-shape-to-text:t" inset="0,0,0,0">
                  <w:txbxContent>
                    <w:p w:rsidR="003D0739" w:rsidRDefault="003D0739" w:rsidP="004D0C53">
                      <w:pPr>
                        <w:pStyle w:val="aa"/>
                      </w:pPr>
                    </w:p>
                    <w:p w:rsidR="003D0739" w:rsidRPr="00481D47" w:rsidRDefault="003D0739" w:rsidP="004D0C53">
                      <w:pPr>
                        <w:pStyle w:val="aa"/>
                      </w:pPr>
                      <w:r>
                        <w:t>Рисунок 1. Список прямоугольников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BD09F4" w:rsidRPr="00481D47" w:rsidRDefault="004D0C53" w:rsidP="00F409C3">
      <w:pPr>
        <w:ind w:firstLine="360"/>
      </w:pPr>
      <w:r>
        <w:lastRenderedPageBreak/>
        <w:t>При переходе к следующему заданию, пользователь увидит список прямоугольников с порядковыми номерами на них. При нажатии на кнопку «Добавить» в список добавится новый элемент, а при нажатии любой из элементов списка, тот удалится</w:t>
      </w:r>
      <w:r w:rsidR="00481D47" w:rsidRPr="00481D47">
        <w:t xml:space="preserve"> </w:t>
      </w:r>
      <w:r w:rsidR="00481D47">
        <w:t xml:space="preserve">(рисунок </w:t>
      </w:r>
      <w:r>
        <w:t>2</w:t>
      </w:r>
      <w:r w:rsidR="00481D47" w:rsidRPr="00481D47">
        <w:t>)</w:t>
      </w:r>
      <w:r w:rsidR="00BD09F4" w:rsidRPr="00BD09F4">
        <w:t>.</w:t>
      </w:r>
    </w:p>
    <w:p w:rsidR="00481D47" w:rsidRDefault="00481D47" w:rsidP="006C2E92">
      <w:pPr>
        <w:ind w:firstLine="0"/>
        <w:jc w:val="left"/>
      </w:pPr>
    </w:p>
    <w:p w:rsidR="00481D47" w:rsidRDefault="008C0B4B" w:rsidP="004D0C53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287021" cy="5857875"/>
            <wp:effectExtent l="0" t="0" r="889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7480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C53" w:rsidRDefault="004D0C53" w:rsidP="004D0C53">
      <w:pPr>
        <w:ind w:firstLine="0"/>
        <w:jc w:val="center"/>
      </w:pPr>
      <w:r w:rsidRPr="004D0C53">
        <w:rPr>
          <w:noProof/>
          <w:lang w:eastAsia="ru-RU"/>
        </w:rPr>
        <mc:AlternateContent>
          <mc:Choice Requires="wps">
            <w:drawing>
              <wp:inline distT="0" distB="0" distL="0" distR="0" wp14:anchorId="7F6C5F09" wp14:editId="7B86DF04">
                <wp:extent cx="5229225" cy="635"/>
                <wp:effectExtent l="0" t="0" r="9525" b="0"/>
                <wp:docPr id="35" name="Поле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0739" w:rsidRDefault="003D0739" w:rsidP="004D0C53">
                            <w:pPr>
                              <w:pStyle w:val="aa"/>
                            </w:pPr>
                          </w:p>
                          <w:p w:rsidR="003D0739" w:rsidRPr="00481D47" w:rsidRDefault="003D0739" w:rsidP="004D0C53">
                            <w:pPr>
                              <w:pStyle w:val="aa"/>
                            </w:pPr>
                            <w:r>
                              <w:t>Рисунок 2. Список прямоугольников с возможностью добавления нового элемента и удаления уже существующего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5" o:spid="_x0000_s1027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" stroked="f">
                <v:textbox style="mso-fit-shape-to-text:t" inset="0,0,0,0">
                  <w:txbxContent>
                    <w:p w:rsidR="003D0739" w:rsidRDefault="003D0739" w:rsidP="004D0C53">
                      <w:pPr>
                        <w:pStyle w:val="aa"/>
                      </w:pPr>
                    </w:p>
                    <w:p w:rsidR="003D0739" w:rsidRPr="00481D47" w:rsidRDefault="003D0739" w:rsidP="004D0C53">
                      <w:pPr>
                        <w:pStyle w:val="aa"/>
                      </w:pPr>
                      <w:r>
                        <w:t>Рисунок 2. Список прямоугольников с возможностью добавления нового элемента и удаления уже существующего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F409C3" w:rsidP="00F409C3">
      <w:pPr>
        <w:pStyle w:val="a4"/>
        <w:numPr>
          <w:ilvl w:val="0"/>
          <w:numId w:val="0"/>
        </w:numPr>
        <w:ind w:firstLine="708"/>
        <w:jc w:val="left"/>
      </w:pPr>
      <w:bookmarkStart w:id="13" w:name="_Toc60049415"/>
      <w:r>
        <w:t>На следующей странице отображены курсы валют из ресурса ЦБ РФ. Список можно прокрутить вниз (рисунок 3). Пятое задание выглядит аналогично.</w:t>
      </w:r>
    </w:p>
    <w:p w:rsidR="00F409C3" w:rsidRDefault="00F409C3" w:rsidP="00F409C3">
      <w:pPr>
        <w:pStyle w:val="a4"/>
        <w:numPr>
          <w:ilvl w:val="0"/>
          <w:numId w:val="0"/>
        </w:numPr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1273E90" wp14:editId="6997F499">
            <wp:extent cx="3409950" cy="6055761"/>
            <wp:effectExtent l="0" t="0" r="0" b="254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4751" cy="608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BB" w:rsidRDefault="00F409C3" w:rsidP="00695EBB">
      <w:pPr>
        <w:pStyle w:val="a4"/>
        <w:numPr>
          <w:ilvl w:val="0"/>
          <w:numId w:val="0"/>
        </w:numPr>
        <w:ind w:left="720"/>
        <w:jc w:val="center"/>
      </w:pPr>
      <w:r w:rsidRPr="00F409C3">
        <w:rPr>
          <w:noProof/>
          <w:lang w:eastAsia="ru-RU"/>
        </w:rPr>
        <mc:AlternateContent>
          <mc:Choice Requires="wps">
            <w:drawing>
              <wp:inline distT="0" distB="0" distL="0" distR="0" wp14:anchorId="288413FA" wp14:editId="6DFF2347">
                <wp:extent cx="5229225" cy="635"/>
                <wp:effectExtent l="0" t="0" r="9525" b="0"/>
                <wp:docPr id="37" name="Поле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0739" w:rsidRDefault="003D0739" w:rsidP="00F409C3">
                            <w:pPr>
                              <w:pStyle w:val="aa"/>
                            </w:pPr>
                          </w:p>
                          <w:p w:rsidR="003D0739" w:rsidRPr="00481D47" w:rsidRDefault="003D0739" w:rsidP="00F409C3">
                            <w:pPr>
                              <w:pStyle w:val="aa"/>
                              <w:jc w:val="both"/>
                            </w:pPr>
                            <w:r>
                              <w:t xml:space="preserve">                                    Рисунок 3. Курсы валют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37" o:spid="_x0000_s1028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" stroked="f">
                <v:textbox style="mso-fit-shape-to-text:t" inset="0,0,0,0">
                  <w:txbxContent>
                    <w:p w:rsidR="003D0739" w:rsidRDefault="003D0739" w:rsidP="00F409C3">
                      <w:pPr>
                        <w:pStyle w:val="aa"/>
                      </w:pPr>
                    </w:p>
                    <w:p w:rsidR="003D0739" w:rsidRPr="00481D47" w:rsidRDefault="003D0739" w:rsidP="00F409C3">
                      <w:pPr>
                        <w:pStyle w:val="aa"/>
                        <w:jc w:val="both"/>
                      </w:pPr>
                      <w:r>
                        <w:t xml:space="preserve">                                    Рисунок 3. Курсы валют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F409C3" w:rsidP="00F409C3">
      <w:pPr>
        <w:ind w:firstLine="0"/>
        <w:jc w:val="left"/>
      </w:pPr>
      <w:r>
        <w:tab/>
        <w:t>На шестой странице пользователь сможет ввести новую заметку с помощью текстового поля, а затем добавить её при нажатии на кнопку «Добавить» (рисунок 4).</w:t>
      </w:r>
    </w:p>
    <w:p w:rsidR="00F409C3" w:rsidRDefault="00F409C3" w:rsidP="00F409C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7B0A236" wp14:editId="3E4BA83E">
            <wp:extent cx="3141872" cy="5581650"/>
            <wp:effectExtent l="0" t="0" r="190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311" cy="55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EBB" w:rsidRDefault="00F409C3" w:rsidP="00695EBB">
      <w:pPr>
        <w:pStyle w:val="a4"/>
        <w:numPr>
          <w:ilvl w:val="0"/>
          <w:numId w:val="0"/>
        </w:numPr>
        <w:ind w:left="720"/>
        <w:jc w:val="left"/>
      </w:pPr>
      <w:r w:rsidRPr="00F409C3">
        <w:rPr>
          <w:noProof/>
          <w:lang w:eastAsia="ru-RU"/>
        </w:rPr>
        <mc:AlternateContent>
          <mc:Choice Requires="wps">
            <w:drawing>
              <wp:inline distT="0" distB="0" distL="0" distR="0" wp14:anchorId="778215F5" wp14:editId="54914420">
                <wp:extent cx="5229225" cy="635"/>
                <wp:effectExtent l="0" t="0" r="9525" b="0"/>
                <wp:docPr id="40" name="Поле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0739" w:rsidRDefault="003D0739" w:rsidP="00F409C3">
                            <w:pPr>
                              <w:pStyle w:val="aa"/>
                            </w:pPr>
                          </w:p>
                          <w:p w:rsidR="003D0739" w:rsidRPr="00481D47" w:rsidRDefault="003D0739" w:rsidP="00F409C3">
                            <w:pPr>
                              <w:pStyle w:val="aa"/>
                              <w:jc w:val="both"/>
                            </w:pPr>
                            <w:r>
                              <w:t xml:space="preserve">                            Рисунок 4. Добавление заметок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0" o:spid="_x0000_s1029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" stroked="f">
                <v:textbox style="mso-fit-shape-to-text:t" inset="0,0,0,0">
                  <w:txbxContent>
                    <w:p w:rsidR="003D0739" w:rsidRDefault="003D0739" w:rsidP="00F409C3">
                      <w:pPr>
                        <w:pStyle w:val="aa"/>
                      </w:pPr>
                    </w:p>
                    <w:p w:rsidR="003D0739" w:rsidRPr="00481D47" w:rsidRDefault="003D0739" w:rsidP="00F409C3">
                      <w:pPr>
                        <w:pStyle w:val="aa"/>
                        <w:jc w:val="both"/>
                      </w:pPr>
                      <w:r>
                        <w:t xml:space="preserve">                            Рисунок 4. Добавление заметок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695EBB" w:rsidRDefault="002808CA" w:rsidP="002808CA">
      <w:pPr>
        <w:ind w:firstLine="0"/>
        <w:jc w:val="left"/>
      </w:pPr>
      <w:r>
        <w:tab/>
        <w:t xml:space="preserve">На 7 и 8 страницах пользователь может ввести текст в </w:t>
      </w:r>
      <w:r w:rsidRPr="002808CA">
        <w:t xml:space="preserve"> текстов</w:t>
      </w:r>
      <w:r>
        <w:t>ое полем и поле</w:t>
      </w:r>
      <w:r w:rsidRPr="002808CA">
        <w:t xml:space="preserve"> с флажком, значение которых сохран</w:t>
      </w:r>
      <w:r>
        <w:t>яется в настройках приложения (рисунок 5-6).</w:t>
      </w:r>
    </w:p>
    <w:p w:rsidR="002808CA" w:rsidRDefault="002808CA" w:rsidP="002808CA">
      <w:pPr>
        <w:ind w:firstLine="0"/>
        <w:jc w:val="left"/>
      </w:pPr>
    </w:p>
    <w:p w:rsidR="002808CA" w:rsidRDefault="002808CA" w:rsidP="002808CA">
      <w:pPr>
        <w:ind w:firstLine="0"/>
        <w:jc w:val="center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2808CA" w:rsidRDefault="002808CA" w:rsidP="00695EBB">
      <w:pPr>
        <w:pStyle w:val="a4"/>
        <w:numPr>
          <w:ilvl w:val="0"/>
          <w:numId w:val="0"/>
        </w:numPr>
        <w:ind w:left="720"/>
        <w:jc w:val="left"/>
      </w:pPr>
    </w:p>
    <w:p w:rsidR="002808CA" w:rsidRDefault="002808CA" w:rsidP="00695EBB">
      <w:pPr>
        <w:pStyle w:val="a4"/>
        <w:numPr>
          <w:ilvl w:val="0"/>
          <w:numId w:val="0"/>
        </w:numPr>
        <w:ind w:left="720"/>
        <w:jc w:val="left"/>
      </w:pPr>
    </w:p>
    <w:p w:rsidR="002808CA" w:rsidRDefault="002808CA" w:rsidP="00695EBB">
      <w:pPr>
        <w:pStyle w:val="a4"/>
        <w:numPr>
          <w:ilvl w:val="0"/>
          <w:numId w:val="0"/>
        </w:numPr>
        <w:ind w:left="720"/>
        <w:jc w:val="left"/>
      </w:pPr>
    </w:p>
    <w:p w:rsidR="002808CA" w:rsidRDefault="002808CA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695EBB" w:rsidP="00695EBB">
      <w:pPr>
        <w:pStyle w:val="a4"/>
        <w:numPr>
          <w:ilvl w:val="0"/>
          <w:numId w:val="0"/>
        </w:numPr>
        <w:ind w:left="720"/>
        <w:jc w:val="left"/>
      </w:pPr>
    </w:p>
    <w:p w:rsidR="00695EBB" w:rsidRDefault="002808CA" w:rsidP="00695EBB">
      <w:pPr>
        <w:pStyle w:val="a4"/>
        <w:numPr>
          <w:ilvl w:val="0"/>
          <w:numId w:val="0"/>
        </w:numPr>
        <w:ind w:left="720"/>
        <w:jc w:val="left"/>
      </w:pPr>
      <w:r>
        <w:rPr>
          <w:noProof/>
          <w:lang w:eastAsia="ru-RU"/>
        </w:rPr>
        <w:lastRenderedPageBreak/>
        <w:drawing>
          <wp:anchor distT="0" distB="0" distL="114300" distR="114300" simplePos="0" relativeHeight="251658240" behindDoc="1" locked="0" layoutInCell="1" allowOverlap="1" wp14:anchorId="3C5E42BA" wp14:editId="0732A926">
            <wp:simplePos x="0" y="0"/>
            <wp:positionH relativeFrom="column">
              <wp:posOffset>3006090</wp:posOffset>
            </wp:positionH>
            <wp:positionV relativeFrom="paragraph">
              <wp:posOffset>-205740</wp:posOffset>
            </wp:positionV>
            <wp:extent cx="2809875" cy="5024120"/>
            <wp:effectExtent l="0" t="0" r="9525" b="5080"/>
            <wp:wrapThrough wrapText="bothSides">
              <wp:wrapPolygon edited="0">
                <wp:start x="0" y="0"/>
                <wp:lineTo x="0" y="21540"/>
                <wp:lineTo x="21527" y="21540"/>
                <wp:lineTo x="21527" y="0"/>
                <wp:lineTo x="0" y="0"/>
              </wp:wrapPolygon>
            </wp:wrapThrough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9264" behindDoc="1" locked="0" layoutInCell="1" allowOverlap="1" wp14:anchorId="6CB5ED6A" wp14:editId="1A61FE1C">
            <wp:simplePos x="0" y="0"/>
            <wp:positionH relativeFrom="column">
              <wp:posOffset>-70485</wp:posOffset>
            </wp:positionH>
            <wp:positionV relativeFrom="paragraph">
              <wp:posOffset>-205740</wp:posOffset>
            </wp:positionV>
            <wp:extent cx="2790825" cy="5002530"/>
            <wp:effectExtent l="0" t="0" r="9525" b="7620"/>
            <wp:wrapThrough wrapText="bothSides">
              <wp:wrapPolygon edited="0">
                <wp:start x="0" y="0"/>
                <wp:lineTo x="0" y="21551"/>
                <wp:lineTo x="21526" y="21551"/>
                <wp:lineTo x="21526" y="0"/>
                <wp:lineTo x="0" y="0"/>
              </wp:wrapPolygon>
            </wp:wrapThrough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5002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95EBB" w:rsidRDefault="002808CA" w:rsidP="00695EBB">
      <w:pPr>
        <w:pStyle w:val="a4"/>
        <w:numPr>
          <w:ilvl w:val="0"/>
          <w:numId w:val="0"/>
        </w:numPr>
        <w:ind w:left="720"/>
        <w:jc w:val="left"/>
      </w:pPr>
      <w:r w:rsidRPr="00F409C3">
        <w:rPr>
          <w:noProof/>
          <w:lang w:eastAsia="ru-RU"/>
        </w:rPr>
        <mc:AlternateContent>
          <mc:Choice Requires="wps">
            <w:drawing>
              <wp:inline distT="0" distB="0" distL="0" distR="0" wp14:anchorId="0B9EA9CE" wp14:editId="60E50BD7">
                <wp:extent cx="5229225" cy="635"/>
                <wp:effectExtent l="0" t="0" r="9525" b="0"/>
                <wp:docPr id="43" name="Поле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flipH="1">
                          <a:off x="0" y="0"/>
                          <a:ext cx="52292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3D0739" w:rsidRPr="00481D47" w:rsidRDefault="003D0739" w:rsidP="002808CA">
                            <w:pPr>
                              <w:pStyle w:val="aa"/>
                              <w:jc w:val="both"/>
                            </w:pPr>
                            <w:r>
                              <w:t>Рисунок 5-6. Текстовое поле с флажком (активным и неактивным)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Поле 43" o:spid="_x0000_s1030" type="#_x0000_t202" style="width:411.75pt;height:.05pt;flip:x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" stroked="f">
                <v:textbox style="mso-fit-shape-to-text:t" inset="0,0,0,0">
                  <w:txbxContent>
                    <w:p w:rsidR="003D0739" w:rsidRPr="00481D47" w:rsidRDefault="003D0739" w:rsidP="002808CA">
                      <w:pPr>
                        <w:pStyle w:val="aa"/>
                        <w:jc w:val="both"/>
                      </w:pPr>
                      <w:r>
                        <w:t>Рисунок 5-6. Текстовое поле с флажком (активным и неактивным)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9F6410" w:rsidRPr="001F01D3" w:rsidRDefault="009F6410" w:rsidP="00DC4152">
      <w:pPr>
        <w:pStyle w:val="1"/>
        <w:numPr>
          <w:ilvl w:val="0"/>
          <w:numId w:val="7"/>
        </w:numPr>
      </w:pPr>
      <w:bookmarkStart w:id="14" w:name="_Toc148471609"/>
      <w:r w:rsidRPr="001F01D3">
        <w:lastRenderedPageBreak/>
        <w:t>Руководство программиста</w:t>
      </w:r>
      <w:bookmarkEnd w:id="13"/>
      <w:bookmarkEnd w:id="14"/>
    </w:p>
    <w:p w:rsidR="00756A12" w:rsidRPr="00246DB1" w:rsidRDefault="00CF74F3" w:rsidP="005F0EB3">
      <w:r>
        <w:t xml:space="preserve">Программа реализована на языке программирования </w:t>
      </w:r>
      <w:r w:rsidR="003A07A0">
        <w:rPr>
          <w:lang w:val="en-US"/>
        </w:rPr>
        <w:t>QML</w:t>
      </w:r>
      <w:r>
        <w:t xml:space="preserve">. </w:t>
      </w:r>
    </w:p>
    <w:p w:rsidR="00246DB1" w:rsidRDefault="00102090" w:rsidP="00102090">
      <w:pPr>
        <w:pStyle w:val="a4"/>
        <w:numPr>
          <w:ilvl w:val="0"/>
          <w:numId w:val="8"/>
        </w:numPr>
      </w:pPr>
      <w:r>
        <w:t>В</w:t>
      </w:r>
      <w:r w:rsidR="005F0EB3">
        <w:t>ыполнени</w:t>
      </w:r>
      <w:r w:rsidR="00312DB6">
        <w:t>е</w:t>
      </w:r>
      <w:r w:rsidR="005F0EB3">
        <w:t xml:space="preserve"> </w:t>
      </w:r>
      <w:r>
        <w:t>шага №1.</w:t>
      </w:r>
    </w:p>
    <w:p w:rsidR="00221AEB" w:rsidRDefault="00221AEB" w:rsidP="00221AEB">
      <w:r w:rsidRPr="00221AEB">
        <w:t xml:space="preserve">Начинаем с установки модели данных для элементов в </w:t>
      </w:r>
      <w:proofErr w:type="spellStart"/>
      <w:r w:rsidRPr="00221AEB">
        <w:t>SilicaListView</w:t>
      </w:r>
      <w:proofErr w:type="spellEnd"/>
      <w:r w:rsidRPr="00221AEB">
        <w:t xml:space="preserve">. Передаем модель по </w:t>
      </w:r>
      <w:proofErr w:type="spellStart"/>
      <w:r w:rsidRPr="00221AEB">
        <w:t>id</w:t>
      </w:r>
      <w:proofErr w:type="spellEnd"/>
      <w:r w:rsidRPr="00221AEB">
        <w:t xml:space="preserve"> и применяем параметры каждого элемента в свойстве </w:t>
      </w:r>
      <w:proofErr w:type="spellStart"/>
      <w:r w:rsidRPr="00221AEB">
        <w:t>delegate</w:t>
      </w:r>
      <w:proofErr w:type="spellEnd"/>
      <w:r w:rsidRPr="00221AEB">
        <w:t>.</w:t>
      </w:r>
    </w:p>
    <w:p w:rsidR="007A77AB" w:rsidRDefault="00312DB6" w:rsidP="00221AEB">
      <w:pPr>
        <w:pStyle w:val="a4"/>
        <w:numPr>
          <w:ilvl w:val="0"/>
          <w:numId w:val="8"/>
        </w:numPr>
      </w:pPr>
      <w:r>
        <w:t>Выполнение</w:t>
      </w:r>
      <w:r w:rsidR="00D74B05">
        <w:t xml:space="preserve"> шага №2</w:t>
      </w:r>
      <w:r>
        <w:t>.</w:t>
      </w:r>
      <w:r w:rsidR="00D74B05">
        <w:t xml:space="preserve"> </w:t>
      </w:r>
    </w:p>
    <w:p w:rsidR="003D0739" w:rsidRDefault="003D0739" w:rsidP="003D0739">
      <w:proofErr w:type="spellStart"/>
      <w:r>
        <w:t>javascript</w:t>
      </w:r>
      <w:proofErr w:type="spellEnd"/>
      <w:r>
        <w:t xml:space="preserve">-модель представляет собой массив элементов списка. </w:t>
      </w:r>
      <w:r w:rsidR="00221AEB" w:rsidRPr="00221AEB">
        <w:t xml:space="preserve">Отличие от </w:t>
      </w:r>
      <w:proofErr w:type="spellStart"/>
      <w:r w:rsidR="00221AEB" w:rsidRPr="00221AEB">
        <w:t>ListModel</w:t>
      </w:r>
      <w:proofErr w:type="spellEnd"/>
      <w:r w:rsidR="00221AEB" w:rsidRPr="00221AEB">
        <w:t xml:space="preserve"> заключается в использовании свойства </w:t>
      </w:r>
      <w:proofErr w:type="spellStart"/>
      <w:r w:rsidR="00221AEB" w:rsidRPr="00221AEB">
        <w:t>modelData</w:t>
      </w:r>
      <w:proofErr w:type="spellEnd"/>
      <w:r w:rsidR="00221AEB" w:rsidRPr="00221AEB">
        <w:t xml:space="preserve"> при обращении к полям элемента при его отображении</w:t>
      </w:r>
      <w:r>
        <w:t xml:space="preserve">. </w:t>
      </w:r>
    </w:p>
    <w:p w:rsidR="00EE2D95" w:rsidRDefault="00312DB6" w:rsidP="00312DB6">
      <w:pPr>
        <w:pStyle w:val="a4"/>
        <w:numPr>
          <w:ilvl w:val="0"/>
          <w:numId w:val="8"/>
        </w:numPr>
      </w:pPr>
      <w:r>
        <w:t>В</w:t>
      </w:r>
      <w:r w:rsidR="009352DC">
        <w:t>ыполнени</w:t>
      </w:r>
      <w:r>
        <w:t>е</w:t>
      </w:r>
      <w:r w:rsidR="009352DC">
        <w:t xml:space="preserve"> шага №3</w:t>
      </w:r>
      <w:r>
        <w:t>.</w:t>
      </w:r>
      <w:r w:rsidR="009352DC">
        <w:t xml:space="preserve"> </w:t>
      </w:r>
    </w:p>
    <w:p w:rsidR="00312DB6" w:rsidRDefault="00221AEB" w:rsidP="00BB7B9A">
      <w:r w:rsidRPr="00221AEB">
        <w:t xml:space="preserve">Создаем кнопку, которая вызывает метод </w:t>
      </w:r>
      <w:proofErr w:type="spellStart"/>
      <w:r w:rsidRPr="00221AEB">
        <w:t>append</w:t>
      </w:r>
      <w:proofErr w:type="spellEnd"/>
      <w:r w:rsidRPr="00221AEB">
        <w:t xml:space="preserve"> модели и передает значение </w:t>
      </w:r>
      <w:proofErr w:type="spellStart"/>
      <w:r w:rsidRPr="00221AEB">
        <w:t>count</w:t>
      </w:r>
      <w:proofErr w:type="spellEnd"/>
      <w:r w:rsidRPr="00221AEB">
        <w:t>. Каждый элемент списка представляет собой кнопку, которая позволяет удалять текущ</w:t>
      </w:r>
      <w:r>
        <w:t>ий элемент из модели по индексу</w:t>
      </w:r>
      <w:r w:rsidR="00BB7B9A" w:rsidRPr="00BB7B9A">
        <w:t>.</w:t>
      </w:r>
    </w:p>
    <w:p w:rsidR="009352DC" w:rsidRDefault="00312DB6" w:rsidP="008B7CEC">
      <w:pPr>
        <w:pStyle w:val="a4"/>
        <w:numPr>
          <w:ilvl w:val="0"/>
          <w:numId w:val="8"/>
        </w:numPr>
      </w:pPr>
      <w:r>
        <w:t>В</w:t>
      </w:r>
      <w:r w:rsidR="009352DC">
        <w:t>ыполнени</w:t>
      </w:r>
      <w:r w:rsidR="00BB7B9A">
        <w:t>е</w:t>
      </w:r>
      <w:r w:rsidR="009352DC">
        <w:t xml:space="preserve"> шага №4</w:t>
      </w:r>
      <w:r w:rsidR="00BB3B31" w:rsidRPr="00BB3B31">
        <w:t xml:space="preserve">. </w:t>
      </w:r>
    </w:p>
    <w:p w:rsidR="003D0739" w:rsidRDefault="00221AEB" w:rsidP="003D0739">
      <w:r w:rsidRPr="00221AEB">
        <w:t xml:space="preserve">Для работы с внешними ресурсами используем </w:t>
      </w:r>
      <w:proofErr w:type="spellStart"/>
      <w:r w:rsidRPr="00221AEB">
        <w:t>XmlListModel</w:t>
      </w:r>
      <w:proofErr w:type="spellEnd"/>
      <w:r w:rsidRPr="00221AEB">
        <w:t xml:space="preserve">. Указываем адрес </w:t>
      </w:r>
      <w:proofErr w:type="spellStart"/>
      <w:r w:rsidRPr="00221AEB">
        <w:t>xml</w:t>
      </w:r>
      <w:proofErr w:type="spellEnd"/>
      <w:r w:rsidRPr="00221AEB">
        <w:t xml:space="preserve">-ресурса в свойстве </w:t>
      </w:r>
      <w:proofErr w:type="spellStart"/>
      <w:r w:rsidRPr="00221AEB">
        <w:t>source</w:t>
      </w:r>
      <w:proofErr w:type="spellEnd"/>
      <w:r w:rsidRPr="00221AEB">
        <w:t xml:space="preserve">, путь в </w:t>
      </w:r>
      <w:proofErr w:type="spellStart"/>
      <w:r w:rsidRPr="00221AEB">
        <w:t>xml</w:t>
      </w:r>
      <w:proofErr w:type="spellEnd"/>
      <w:r w:rsidRPr="00221AEB">
        <w:t xml:space="preserve">-схеме до нужных элементов в свойстве </w:t>
      </w:r>
      <w:proofErr w:type="spellStart"/>
      <w:r w:rsidRPr="00221AEB">
        <w:t>query</w:t>
      </w:r>
      <w:proofErr w:type="spellEnd"/>
      <w:r w:rsidRPr="00221AEB">
        <w:t xml:space="preserve">, и преобразуем </w:t>
      </w:r>
      <w:proofErr w:type="spellStart"/>
      <w:r w:rsidRPr="00221AEB">
        <w:t>xml</w:t>
      </w:r>
      <w:proofErr w:type="spellEnd"/>
      <w:r w:rsidRPr="00221AEB">
        <w:t xml:space="preserve">-поля в объекты языка JS с помощью </w:t>
      </w:r>
      <w:proofErr w:type="spellStart"/>
      <w:r w:rsidRPr="00221AEB">
        <w:t>XmlRole</w:t>
      </w:r>
      <w:proofErr w:type="spellEnd"/>
      <w:r w:rsidRPr="00221AEB">
        <w:t>, кото</w:t>
      </w:r>
      <w:r>
        <w:t>рые будут использованы в модели</w:t>
      </w:r>
      <w:r w:rsidR="003D0739">
        <w:t>.</w:t>
      </w:r>
    </w:p>
    <w:p w:rsidR="00BB3B31" w:rsidRDefault="00BB7B9A" w:rsidP="008B7CEC">
      <w:pPr>
        <w:pStyle w:val="a4"/>
        <w:numPr>
          <w:ilvl w:val="0"/>
          <w:numId w:val="8"/>
        </w:numPr>
      </w:pPr>
      <w:r>
        <w:t>Выполнение</w:t>
      </w:r>
      <w:r w:rsidR="00BB3B31">
        <w:t xml:space="preserve"> шага №5</w:t>
      </w:r>
      <w:r>
        <w:t>.</w:t>
      </w:r>
      <w:r w:rsidR="00BB3B31">
        <w:t xml:space="preserve"> </w:t>
      </w:r>
    </w:p>
    <w:p w:rsidR="003D0739" w:rsidRDefault="00221AEB" w:rsidP="003D0739">
      <w:r w:rsidRPr="00221AEB">
        <w:t xml:space="preserve">При использовании </w:t>
      </w:r>
      <w:proofErr w:type="spellStart"/>
      <w:r w:rsidRPr="00221AEB">
        <w:t>XMLHttpRequest</w:t>
      </w:r>
      <w:proofErr w:type="spellEnd"/>
      <w:r w:rsidRPr="00221AEB">
        <w:t xml:space="preserve"> метод получения контента описывается с помощью инструментов JS. Создаётся объект </w:t>
      </w:r>
      <w:proofErr w:type="spellStart"/>
      <w:r w:rsidRPr="00221AEB">
        <w:t>XMLHttpRequest</w:t>
      </w:r>
      <w:proofErr w:type="spellEnd"/>
      <w:r w:rsidRPr="00221AEB">
        <w:t xml:space="preserve">, выполняется GET запрос асинхронно. Устанавливается обработчик по событию </w:t>
      </w:r>
      <w:proofErr w:type="spellStart"/>
      <w:r w:rsidRPr="00221AEB">
        <w:t>onreadystatechange</w:t>
      </w:r>
      <w:proofErr w:type="spellEnd"/>
      <w:r w:rsidRPr="00221AEB">
        <w:t xml:space="preserve">, где проверяется, завершен ли запрос, и если да, то текст ответа передается в параметр </w:t>
      </w:r>
      <w:proofErr w:type="spellStart"/>
      <w:r w:rsidRPr="00221AEB">
        <w:t>xml</w:t>
      </w:r>
      <w:proofErr w:type="spellEnd"/>
      <w:r w:rsidRPr="00221AEB">
        <w:t xml:space="preserve">-модели. Запрос отправляется с помощью метода </w:t>
      </w:r>
      <w:proofErr w:type="spellStart"/>
      <w:r w:rsidRPr="00221AEB">
        <w:t>send</w:t>
      </w:r>
      <w:proofErr w:type="spellEnd"/>
      <w:r w:rsidR="003D0739">
        <w:t>.</w:t>
      </w:r>
    </w:p>
    <w:p w:rsidR="00555B05" w:rsidRDefault="00C30690" w:rsidP="00C30690">
      <w:pPr>
        <w:pStyle w:val="a4"/>
        <w:numPr>
          <w:ilvl w:val="0"/>
          <w:numId w:val="8"/>
        </w:numPr>
      </w:pPr>
      <w:r>
        <w:t>В</w:t>
      </w:r>
      <w:r w:rsidR="00BB3B31">
        <w:t>ыполнени</w:t>
      </w:r>
      <w:r>
        <w:t>е</w:t>
      </w:r>
      <w:r w:rsidR="00BB3B31">
        <w:t xml:space="preserve"> шага №6</w:t>
      </w:r>
      <w:r>
        <w:t>.</w:t>
      </w:r>
      <w:r w:rsidR="00BB3B31">
        <w:t xml:space="preserve"> </w:t>
      </w:r>
    </w:p>
    <w:p w:rsidR="003D0739" w:rsidRDefault="00221AEB" w:rsidP="003D0739">
      <w:r>
        <w:t>Р</w:t>
      </w:r>
      <w:r w:rsidRPr="00221AEB">
        <w:t>абота с БД осуществляется через транзакции на языке SQL.</w:t>
      </w:r>
      <w:r>
        <w:t xml:space="preserve"> </w:t>
      </w:r>
      <w:r w:rsidRPr="00221AEB">
        <w:t xml:space="preserve">Мы разрабатываем интерфейс для выполнения запросов к базе данных, позволяющий получать, добавлять и удалять записи. После инициализации объекта </w:t>
      </w:r>
      <w:proofErr w:type="spellStart"/>
      <w:r w:rsidRPr="00221AEB">
        <w:t>Item</w:t>
      </w:r>
      <w:proofErr w:type="spellEnd"/>
      <w:r w:rsidRPr="00221AEB">
        <w:t xml:space="preserve"> и установки соединения с базой данных, </w:t>
      </w:r>
      <w:proofErr w:type="spellStart"/>
      <w:r w:rsidRPr="00221AEB">
        <w:t>SilicaListView</w:t>
      </w:r>
      <w:proofErr w:type="spellEnd"/>
      <w:r w:rsidRPr="00221AEB">
        <w:t xml:space="preserve"> используется для обновления модели данных. Мы также создаём </w:t>
      </w:r>
      <w:r w:rsidRPr="00221AEB">
        <w:lastRenderedPageBreak/>
        <w:t>минимальный пользовательский интерфейс для ввода текста и добавления записок в список. Каждое изменение списка приводит к выполнению запроса к базе данных и последующему обновлению модел</w:t>
      </w:r>
      <w:r>
        <w:t>и списка</w:t>
      </w:r>
      <w:r w:rsidR="003D0739">
        <w:t xml:space="preserve">. </w:t>
      </w:r>
    </w:p>
    <w:p w:rsidR="00C30690" w:rsidRDefault="00C30690" w:rsidP="008B7CEC">
      <w:pPr>
        <w:pStyle w:val="a4"/>
        <w:numPr>
          <w:ilvl w:val="0"/>
          <w:numId w:val="8"/>
        </w:numPr>
      </w:pPr>
      <w:r>
        <w:t>Выполнение шага №7.</w:t>
      </w:r>
    </w:p>
    <w:p w:rsidR="00EC591F" w:rsidRDefault="00EC591F" w:rsidP="00EC591F">
      <w:r w:rsidRPr="00EC591F">
        <w:t xml:space="preserve">Для задания глобальных параметров приложения используем </w:t>
      </w:r>
      <w:proofErr w:type="spellStart"/>
      <w:r w:rsidRPr="00EC591F">
        <w:t>ConfigurationValue</w:t>
      </w:r>
      <w:proofErr w:type="spellEnd"/>
      <w:r w:rsidRPr="00EC591F">
        <w:t xml:space="preserve">. Указываем идентификатор параметра в свойстве </w:t>
      </w:r>
      <w:proofErr w:type="spellStart"/>
      <w:r w:rsidRPr="00EC591F">
        <w:t>key</w:t>
      </w:r>
      <w:proofErr w:type="spellEnd"/>
      <w:r w:rsidRPr="00EC591F">
        <w:t xml:space="preserve"> и значение по умолчанию в свойстве </w:t>
      </w:r>
      <w:proofErr w:type="spellStart"/>
      <w:r w:rsidRPr="00EC591F">
        <w:t>defaultValue</w:t>
      </w:r>
      <w:proofErr w:type="spellEnd"/>
      <w:r w:rsidRPr="00EC591F">
        <w:t>.</w:t>
      </w:r>
    </w:p>
    <w:p w:rsidR="003D0739" w:rsidRDefault="00C30690" w:rsidP="00EC591F">
      <w:pPr>
        <w:pStyle w:val="a4"/>
        <w:numPr>
          <w:ilvl w:val="0"/>
          <w:numId w:val="8"/>
        </w:numPr>
      </w:pPr>
      <w:r>
        <w:t>Выполнение шага №8.</w:t>
      </w:r>
    </w:p>
    <w:p w:rsidR="003D0739" w:rsidRDefault="00EC591F" w:rsidP="003D0739">
      <w:r w:rsidRPr="00EC591F">
        <w:t xml:space="preserve">Для хранения набора параметров используем </w:t>
      </w:r>
      <w:proofErr w:type="spellStart"/>
      <w:r w:rsidRPr="00EC591F">
        <w:t>ConfigurationGroup</w:t>
      </w:r>
      <w:proofErr w:type="spellEnd"/>
      <w:r w:rsidRPr="00EC591F">
        <w:t xml:space="preserve">, где настраиваем нужные параметры как свойства элемента. Идентификатор группы задается в свойстве </w:t>
      </w:r>
      <w:proofErr w:type="spellStart"/>
      <w:r w:rsidRPr="00EC591F">
        <w:t>path</w:t>
      </w:r>
      <w:proofErr w:type="spellEnd"/>
      <w:r w:rsidRPr="00EC591F">
        <w:t>.</w:t>
      </w:r>
    </w:p>
    <w:p w:rsidR="001F1095" w:rsidRPr="0032396F" w:rsidRDefault="002F6E2E" w:rsidP="002F6E2E">
      <w:pPr>
        <w:pStyle w:val="1"/>
      </w:pPr>
      <w:bookmarkStart w:id="15" w:name="_Toc35799361"/>
      <w:bookmarkStart w:id="16" w:name="_Toc35799506"/>
      <w:bookmarkStart w:id="17" w:name="_Toc60049427"/>
      <w:bookmarkStart w:id="18" w:name="_Toc148471610"/>
      <w:r>
        <w:lastRenderedPageBreak/>
        <w:t>З</w:t>
      </w:r>
      <w:r w:rsidR="001F1095">
        <w:t>а</w:t>
      </w:r>
      <w:r>
        <w:t>к</w:t>
      </w:r>
      <w:r w:rsidR="001F1095">
        <w:t>лючение</w:t>
      </w:r>
      <w:bookmarkEnd w:id="15"/>
      <w:bookmarkEnd w:id="16"/>
      <w:bookmarkEnd w:id="17"/>
      <w:bookmarkEnd w:id="18"/>
    </w:p>
    <w:p w:rsidR="00640013" w:rsidRDefault="00640013" w:rsidP="0047261B">
      <w:r w:rsidRPr="00640013">
        <w:t>В</w:t>
      </w:r>
      <w:r w:rsidRPr="0032396F">
        <w:t xml:space="preserve"> </w:t>
      </w:r>
      <w:r w:rsidRPr="00640013">
        <w:t>данной</w:t>
      </w:r>
      <w:r w:rsidRPr="0032396F">
        <w:t xml:space="preserve"> </w:t>
      </w:r>
      <w:r w:rsidRPr="00640013">
        <w:t>лабо</w:t>
      </w:r>
      <w:r>
        <w:t>раторной</w:t>
      </w:r>
      <w:r w:rsidRPr="0032396F">
        <w:t xml:space="preserve"> </w:t>
      </w:r>
      <w:r>
        <w:t>работе</w:t>
      </w:r>
      <w:r w:rsidRPr="0032396F">
        <w:t xml:space="preserve"> </w:t>
      </w:r>
      <w:r>
        <w:t>я</w:t>
      </w:r>
      <w:r w:rsidR="0026021D" w:rsidRPr="0026021D">
        <w:t xml:space="preserve"> </w:t>
      </w:r>
      <w:r w:rsidR="002B67F0" w:rsidRPr="002B67F0">
        <w:t>научи</w:t>
      </w:r>
      <w:r w:rsidR="002B67F0">
        <w:t>лась</w:t>
      </w:r>
      <w:r w:rsidR="007755F0" w:rsidRPr="007755F0">
        <w:t xml:space="preserve"> </w:t>
      </w:r>
      <w:r w:rsidR="00813CA5">
        <w:t>использовать различные модели для отображения данных в</w:t>
      </w:r>
      <w:r w:rsidR="00813CA5" w:rsidRPr="00813CA5">
        <w:t xml:space="preserve"> </w:t>
      </w:r>
      <w:r w:rsidR="00813CA5">
        <w:t>прокручиваемых списках, взаимодействовать с базой данных и управлять настройками</w:t>
      </w:r>
      <w:r w:rsidR="00813CA5" w:rsidRPr="00813CA5">
        <w:t xml:space="preserve"> </w:t>
      </w:r>
      <w:r w:rsidR="00813CA5">
        <w:t>приложения</w:t>
      </w:r>
      <w:r w:rsidR="007755F0">
        <w:t>.</w:t>
      </w:r>
      <w:r w:rsidR="0026021D">
        <w:t xml:space="preserve"> Также были выполнены все шаги практического задания.</w:t>
      </w:r>
    </w:p>
    <w:p w:rsidR="00640013" w:rsidRPr="0086301B" w:rsidRDefault="00640013" w:rsidP="00640013">
      <w:pPr>
        <w:ind w:firstLine="0"/>
      </w:pPr>
    </w:p>
    <w:p w:rsidR="001F1095" w:rsidRDefault="00515F4A" w:rsidP="00515F4A">
      <w:pPr>
        <w:pStyle w:val="1"/>
      </w:pPr>
      <w:bookmarkStart w:id="19" w:name="_Toc60049429"/>
      <w:bookmarkStart w:id="20" w:name="_Toc148471611"/>
      <w:r>
        <w:lastRenderedPageBreak/>
        <w:t>Приложение</w:t>
      </w:r>
      <w:bookmarkEnd w:id="19"/>
      <w:bookmarkEnd w:id="20"/>
    </w:p>
    <w:p w:rsidR="00002496" w:rsidRPr="00002496" w:rsidRDefault="00002496" w:rsidP="00002496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Page</w:t>
      </w:r>
      <w:r w:rsidR="00E32806">
        <w:rPr>
          <w:b/>
          <w:sz w:val="28"/>
        </w:rPr>
        <w:t>1</w:t>
      </w:r>
      <w:r w:rsidR="006B07CD" w:rsidRPr="00EE2D95">
        <w:rPr>
          <w:b/>
          <w:sz w:val="28"/>
        </w:rPr>
        <w:t>.</w:t>
      </w:r>
      <w:proofErr w:type="spellStart"/>
      <w:r w:rsidR="006B07CD" w:rsidRPr="00447720">
        <w:rPr>
          <w:b/>
          <w:sz w:val="28"/>
          <w:lang w:val="en-US"/>
        </w:rPr>
        <w:t>qml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Страница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1"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ListModel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rectanglesModel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ListElement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idx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1;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Белый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bgcolor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ffffff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ListElement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idx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Синий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bgcolor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"#0000ff"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ListElement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idx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3;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Зелёный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bgcolor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"#0ff000"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Item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left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.left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right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.right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verticalCenter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.verticalCenter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0.8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SilicaListView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anchors.fill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model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rectanglesModel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delegate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Rectangle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bgcolor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5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Следующая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задача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"Page2.qml"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eastAsia="Times New Roman" w:cs="Times New Roman"/>
          <w:szCs w:val="24"/>
          <w:lang w:val="en-US" w:eastAsia="ru-RU"/>
        </w:rPr>
      </w:pPr>
      <w:r w:rsidRPr="00002496">
        <w:rPr>
          <w:rFonts w:eastAsia="Times New Roman" w:cs="Times New Roman"/>
          <w:szCs w:val="24"/>
          <w:lang w:val="en-US" w:eastAsia="ru-RU"/>
        </w:rPr>
        <w:t>}</w:t>
      </w:r>
    </w:p>
    <w:p w:rsidR="002B67F0" w:rsidRDefault="002B67F0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Default="00002496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2B67F0" w:rsidRDefault="00002496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Pr="002B67F0" w:rsidRDefault="00002496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lastRenderedPageBreak/>
        <w:t>Page</w:t>
      </w:r>
      <w:r w:rsidR="002B67F0">
        <w:rPr>
          <w:b/>
          <w:sz w:val="28"/>
          <w:lang w:val="en-US"/>
        </w:rPr>
        <w:t>2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QtQuick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2.0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Sailfish.Silica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1.0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66A334"/>
          <w:lang w:val="en-US"/>
        </w:rPr>
        <w:t>Page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proofErr w:type="spellStart"/>
      <w:r w:rsidRPr="00002496">
        <w:rPr>
          <w:color w:val="66A334"/>
          <w:lang w:val="en-US"/>
        </w:rPr>
        <w:t>PageHeader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proofErr w:type="gramStart"/>
      <w:r w:rsidRPr="00002496">
        <w:rPr>
          <w:color w:val="FF6AAD"/>
          <w:lang w:val="en-US"/>
        </w:rPr>
        <w:t>objectName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proofErr w:type="spellStart"/>
      <w:r w:rsidRPr="00002496">
        <w:rPr>
          <w:color w:val="D69545"/>
          <w:lang w:val="en-US"/>
        </w:rPr>
        <w:t>pageHeader</w:t>
      </w:r>
      <w:proofErr w:type="spellEnd"/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="002808CA" w:rsidRPr="00357122">
        <w:rPr>
          <w:color w:val="FF6AAD"/>
          <w:lang w:val="en-US"/>
        </w:rPr>
        <w:t>title</w:t>
      </w:r>
      <w:proofErr w:type="gramEnd"/>
      <w:r w:rsidR="002808CA" w:rsidRPr="00357122">
        <w:rPr>
          <w:lang w:val="en-US"/>
        </w:rPr>
        <w:t>:</w:t>
      </w:r>
      <w:r w:rsidR="002808CA" w:rsidRPr="00357122">
        <w:rPr>
          <w:color w:val="BEC0C2"/>
          <w:lang w:val="en-US"/>
        </w:rPr>
        <w:t xml:space="preserve"> </w:t>
      </w:r>
      <w:r w:rsidR="002808CA" w:rsidRPr="00357122">
        <w:rPr>
          <w:color w:val="D69545"/>
          <w:lang w:val="en-US"/>
        </w:rPr>
        <w:t>"</w:t>
      </w:r>
      <w:r w:rsidR="002808CA">
        <w:rPr>
          <w:color w:val="D69545"/>
        </w:rPr>
        <w:t>Страница</w:t>
      </w:r>
      <w:r w:rsidR="002808CA" w:rsidRPr="00357122">
        <w:rPr>
          <w:color w:val="BEC0C2"/>
          <w:lang w:val="en-US"/>
        </w:rPr>
        <w:t xml:space="preserve"> </w:t>
      </w:r>
      <w:r w:rsidR="002808CA" w:rsidRPr="00357122">
        <w:rPr>
          <w:color w:val="D69545"/>
          <w:lang w:val="en-US"/>
        </w:rPr>
        <w:t>2"</w:t>
      </w: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proofErr w:type="spellStart"/>
      <w:r w:rsidRPr="00002496">
        <w:rPr>
          <w:color w:val="66A334"/>
          <w:lang w:val="en-US"/>
        </w:rPr>
        <w:t>ListModel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id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rectanglesModel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66A334"/>
          <w:lang w:val="en-US"/>
        </w:rPr>
        <w:t>ListElement</w:t>
      </w:r>
      <w:proofErr w:type="spellEnd"/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FF6AAD"/>
          <w:lang w:val="en-US"/>
        </w:rPr>
        <w:t>idx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1;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name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Белый</w:t>
      </w:r>
      <w:r w:rsidRPr="00002496">
        <w:rPr>
          <w:color w:val="D69545"/>
          <w:lang w:val="en-US"/>
        </w:rPr>
        <w:t>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FF6AAD"/>
          <w:lang w:val="en-US"/>
        </w:rPr>
        <w:t>bgcolor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"#</w:t>
      </w:r>
      <w:proofErr w:type="spellStart"/>
      <w:r w:rsidRPr="00002496">
        <w:rPr>
          <w:color w:val="D69545"/>
          <w:lang w:val="en-US"/>
        </w:rPr>
        <w:t>ffffff</w:t>
      </w:r>
      <w:proofErr w:type="spellEnd"/>
      <w:r w:rsidRPr="00002496">
        <w:rPr>
          <w:color w:val="D69545"/>
          <w:lang w:val="en-US"/>
        </w:rPr>
        <w:t>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66A334"/>
          <w:lang w:val="en-US"/>
        </w:rPr>
        <w:t>ListElement</w:t>
      </w:r>
      <w:proofErr w:type="spellEnd"/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FF6AAD"/>
          <w:lang w:val="en-US"/>
        </w:rPr>
        <w:t>idx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name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Белый</w:t>
      </w:r>
      <w:r w:rsidRPr="00002496">
        <w:rPr>
          <w:color w:val="D69545"/>
          <w:lang w:val="en-US"/>
        </w:rPr>
        <w:t>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FF6AAD"/>
          <w:lang w:val="en-US"/>
        </w:rPr>
        <w:t>bgcolor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"#</w:t>
      </w:r>
      <w:proofErr w:type="spellStart"/>
      <w:r w:rsidRPr="00002496">
        <w:rPr>
          <w:color w:val="D69545"/>
          <w:lang w:val="en-US"/>
        </w:rPr>
        <w:t>ffffff</w:t>
      </w:r>
      <w:proofErr w:type="spellEnd"/>
      <w:r w:rsidRPr="00002496">
        <w:rPr>
          <w:color w:val="D69545"/>
          <w:lang w:val="en-US"/>
        </w:rPr>
        <w:t>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66A334"/>
          <w:lang w:val="en-US"/>
        </w:rPr>
        <w:t>ListElement</w:t>
      </w:r>
      <w:proofErr w:type="spellEnd"/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FF6AAD"/>
          <w:lang w:val="en-US"/>
        </w:rPr>
        <w:t>idx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3;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name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Белый</w:t>
      </w:r>
      <w:r w:rsidRPr="00002496">
        <w:rPr>
          <w:color w:val="D69545"/>
          <w:lang w:val="en-US"/>
        </w:rPr>
        <w:t>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FF6AAD"/>
          <w:lang w:val="en-US"/>
        </w:rPr>
        <w:t>bgcolor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"#</w:t>
      </w:r>
      <w:proofErr w:type="spellStart"/>
      <w:r w:rsidRPr="00002496">
        <w:rPr>
          <w:color w:val="D69545"/>
          <w:lang w:val="en-US"/>
        </w:rPr>
        <w:t>ffffff</w:t>
      </w:r>
      <w:proofErr w:type="spellEnd"/>
      <w:r w:rsidRPr="00002496">
        <w:rPr>
          <w:color w:val="D69545"/>
          <w:lang w:val="en-US"/>
        </w:rPr>
        <w:t>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color w:val="66A334"/>
          <w:lang w:val="en-US"/>
        </w:rPr>
        <w:t>Item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anchors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left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.left</w:t>
      </w:r>
      <w:proofErr w:type="spellEnd"/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right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.right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proofErr w:type="gramStart"/>
      <w:r w:rsidRPr="00002496">
        <w:rPr>
          <w:color w:val="FF6AAD"/>
          <w:lang w:val="en-US"/>
        </w:rPr>
        <w:t>verticalCenter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.verticalCenter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height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.height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*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0.8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66A334"/>
          <w:lang w:val="en-US"/>
        </w:rPr>
        <w:t>SilicaListView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anchors.fill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parent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model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rectanglesModel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delegate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66A334"/>
          <w:lang w:val="en-US"/>
        </w:rPr>
        <w:t>Rectangle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color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bgcolor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width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.width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height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200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r w:rsidRPr="00002496">
        <w:rPr>
          <w:color w:val="66A334"/>
          <w:lang w:val="en-US"/>
        </w:rPr>
        <w:t>Text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Элемент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+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idx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</w:t>
      </w:r>
      <w:proofErr w:type="spellStart"/>
      <w:r w:rsidRPr="00002496">
        <w:rPr>
          <w:color w:val="FF6AAD"/>
          <w:lang w:val="en-US"/>
        </w:rPr>
        <w:t>anchors.centerIn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parent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r w:rsidRPr="00002496">
        <w:rPr>
          <w:color w:val="66A334"/>
          <w:lang w:val="en-US"/>
        </w:rPr>
        <w:t>MouseArea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</w:t>
      </w:r>
      <w:proofErr w:type="spellStart"/>
      <w:r w:rsidRPr="00002496">
        <w:rPr>
          <w:color w:val="FF6AAD"/>
          <w:lang w:val="en-US"/>
        </w:rPr>
        <w:t>anchors.fill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parent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</w:t>
      </w:r>
      <w:proofErr w:type="gramStart"/>
      <w:r w:rsidRPr="00002496">
        <w:rPr>
          <w:i/>
          <w:iCs/>
          <w:color w:val="45C6D6"/>
          <w:lang w:val="en-US"/>
        </w:rPr>
        <w:t>for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45C6D6"/>
          <w:lang w:val="en-US"/>
        </w:rPr>
        <w:t>var</w:t>
      </w:r>
      <w:proofErr w:type="spell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i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0;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i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&lt;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rectanglesModel</w:t>
      </w:r>
      <w:r w:rsidRPr="00002496">
        <w:rPr>
          <w:lang w:val="en-US"/>
        </w:rPr>
        <w:t>.rowCount</w:t>
      </w:r>
      <w:proofErr w:type="spellEnd"/>
      <w:r w:rsidRPr="00002496">
        <w:rPr>
          <w:lang w:val="en-US"/>
        </w:rPr>
        <w:t>();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i</w:t>
      </w:r>
      <w:proofErr w:type="spellEnd"/>
      <w:r w:rsidRPr="00002496">
        <w:rPr>
          <w:lang w:val="en-US"/>
        </w:rPr>
        <w:t>++)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proofErr w:type="gramStart"/>
      <w:r w:rsidRPr="00002496">
        <w:rPr>
          <w:i/>
          <w:iCs/>
          <w:color w:val="45C6D6"/>
          <w:lang w:val="en-US"/>
        </w:rPr>
        <w:t>if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9ACFD6"/>
          <w:lang w:val="en-US"/>
        </w:rPr>
        <w:t>rectanglesModel</w:t>
      </w:r>
      <w:r w:rsidRPr="00002496">
        <w:rPr>
          <w:lang w:val="en-US"/>
        </w:rPr>
        <w:t>.get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9ACFD6"/>
          <w:lang w:val="en-US"/>
        </w:rPr>
        <w:t>i</w:t>
      </w:r>
      <w:proofErr w:type="spellEnd"/>
      <w:r w:rsidRPr="00002496">
        <w:rPr>
          <w:lang w:val="en-US"/>
        </w:rPr>
        <w:t>).</w:t>
      </w:r>
      <w:proofErr w:type="spellStart"/>
      <w:r w:rsidRPr="00002496">
        <w:rPr>
          <w:lang w:val="en-US"/>
        </w:rPr>
        <w:t>idx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===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idx</w:t>
      </w:r>
      <w:proofErr w:type="spellEnd"/>
      <w:r w:rsidRPr="00002496">
        <w:rPr>
          <w:lang w:val="en-US"/>
        </w:rPr>
        <w:t>)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rectanglesModel</w:t>
      </w:r>
      <w:r w:rsidRPr="00002496">
        <w:rPr>
          <w:lang w:val="en-US"/>
        </w:rPr>
        <w:t>.remove</w:t>
      </w:r>
      <w:proofErr w:type="spellEnd"/>
      <w:r w:rsidRPr="00002496">
        <w:rPr>
          <w:lang w:val="en-US"/>
        </w:rPr>
        <w:t>(</w:t>
      </w:r>
      <w:proofErr w:type="spellStart"/>
      <w:proofErr w:type="gramEnd"/>
      <w:r w:rsidRPr="00002496">
        <w:rPr>
          <w:i/>
          <w:iCs/>
          <w:color w:val="9ACFD6"/>
          <w:lang w:val="en-US"/>
        </w:rPr>
        <w:t>i</w:t>
      </w:r>
      <w:proofErr w:type="spellEnd"/>
      <w:r w:rsidRPr="00002496">
        <w:rPr>
          <w:lang w:val="en-US"/>
        </w:rPr>
        <w:t>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spacing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5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color w:val="66A334"/>
          <w:lang w:val="en-US"/>
        </w:rPr>
        <w:t>Button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Добавить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anchors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bottom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.bottom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color w:val="FF6AAD"/>
          <w:lang w:val="en-US"/>
        </w:rPr>
        <w:t>horizontalCenter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.horizontalCenter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i/>
          <w:iCs/>
          <w:color w:val="45C6D6"/>
          <w:lang w:val="en-US"/>
        </w:rPr>
        <w:t>var</w:t>
      </w:r>
      <w:proofErr w:type="spellEnd"/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prev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rectanglesModel</w:t>
      </w:r>
      <w:r w:rsidRPr="00002496">
        <w:rPr>
          <w:lang w:val="en-US"/>
        </w:rPr>
        <w:t>.rowCount</w:t>
      </w:r>
      <w:proofErr w:type="spellEnd"/>
      <w:r w:rsidRPr="00002496">
        <w:rPr>
          <w:lang w:val="en-US"/>
        </w:rPr>
        <w:t>()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-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3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prev</w:t>
      </w:r>
      <w:proofErr w:type="spellEnd"/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prev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&lt;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0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?</w:t>
      </w:r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0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: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prev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lastRenderedPageBreak/>
        <w:t xml:space="preserve">                </w:t>
      </w:r>
      <w:proofErr w:type="spellStart"/>
      <w:proofErr w:type="gramStart"/>
      <w:r w:rsidRPr="00002496">
        <w:rPr>
          <w:i/>
          <w:iCs/>
          <w:color w:val="45C6D6"/>
          <w:lang w:val="en-US"/>
        </w:rPr>
        <w:t>var</w:t>
      </w:r>
      <w:proofErr w:type="spellEnd"/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newName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rectanglesModel</w:t>
      </w:r>
      <w:r w:rsidRPr="00002496">
        <w:rPr>
          <w:lang w:val="en-US"/>
        </w:rPr>
        <w:t>.get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9ACFD6"/>
          <w:lang w:val="en-US"/>
        </w:rPr>
        <w:t>prev</w:t>
      </w:r>
      <w:proofErr w:type="spellEnd"/>
      <w:r w:rsidRPr="00002496">
        <w:rPr>
          <w:lang w:val="en-US"/>
        </w:rPr>
        <w:t>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newName</w:t>
      </w:r>
      <w:proofErr w:type="spellEnd"/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newName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===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undefined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?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Белый</w:t>
      </w:r>
      <w:proofErr w:type="gramStart"/>
      <w:r w:rsidRPr="00002496">
        <w:rPr>
          <w:color w:val="D69545"/>
          <w:lang w:val="en-US"/>
        </w:rPr>
        <w:t>"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: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color w:val="9ACFD6"/>
          <w:lang w:val="en-US"/>
        </w:rPr>
        <w:t>newName</w:t>
      </w:r>
      <w:r w:rsidRPr="00002496">
        <w:rPr>
          <w:lang w:val="en-US"/>
        </w:rPr>
        <w:t>.name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i/>
          <w:iCs/>
          <w:color w:val="45C6D6"/>
          <w:lang w:val="en-US"/>
        </w:rPr>
        <w:t>var</w:t>
      </w:r>
      <w:proofErr w:type="spellEnd"/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newColor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rectanglesModel</w:t>
      </w:r>
      <w:r w:rsidRPr="00002496">
        <w:rPr>
          <w:lang w:val="en-US"/>
        </w:rPr>
        <w:t>.get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9ACFD6"/>
          <w:lang w:val="en-US"/>
        </w:rPr>
        <w:t>prev</w:t>
      </w:r>
      <w:proofErr w:type="spellEnd"/>
      <w:r w:rsidRPr="00002496">
        <w:rPr>
          <w:lang w:val="en-US"/>
        </w:rPr>
        <w:t>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newColor</w:t>
      </w:r>
      <w:proofErr w:type="spellEnd"/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"#</w:t>
      </w:r>
      <w:proofErr w:type="spellStart"/>
      <w:r w:rsidRPr="00002496">
        <w:rPr>
          <w:color w:val="D69545"/>
          <w:lang w:val="en-US"/>
        </w:rPr>
        <w:t>ffffff</w:t>
      </w:r>
      <w:proofErr w:type="spellEnd"/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rectanglesModel</w:t>
      </w:r>
      <w:r w:rsidRPr="00002496">
        <w:rPr>
          <w:lang w:val="en-US"/>
        </w:rPr>
        <w:t>.append</w:t>
      </w:r>
      <w:proofErr w:type="spellEnd"/>
      <w:r w:rsidRPr="00002496">
        <w:rPr>
          <w:lang w:val="en-US"/>
        </w:rPr>
        <w:t>({</w:t>
      </w:r>
      <w:proofErr w:type="gram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           </w:t>
      </w:r>
      <w:proofErr w:type="spellStart"/>
      <w:proofErr w:type="gramStart"/>
      <w:r w:rsidRPr="00002496">
        <w:rPr>
          <w:lang w:val="en-US"/>
        </w:rPr>
        <w:t>idx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rectanglesModel</w:t>
      </w:r>
      <w:r w:rsidRPr="00002496">
        <w:rPr>
          <w:lang w:val="en-US"/>
        </w:rPr>
        <w:t>.rowCount</w:t>
      </w:r>
      <w:proofErr w:type="spellEnd"/>
      <w:r w:rsidRPr="00002496">
        <w:rPr>
          <w:lang w:val="en-US"/>
        </w:rPr>
        <w:t>()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+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1,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           </w:t>
      </w:r>
      <w:proofErr w:type="gramStart"/>
      <w:r w:rsidRPr="00002496">
        <w:rPr>
          <w:lang w:val="en-US"/>
        </w:rPr>
        <w:t>name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newName</w:t>
      </w:r>
      <w:proofErr w:type="spellEnd"/>
      <w:r w:rsidRPr="00002496">
        <w:rPr>
          <w:lang w:val="en-US"/>
        </w:rPr>
        <w:t>,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           </w:t>
      </w:r>
      <w:proofErr w:type="spellStart"/>
      <w:proofErr w:type="gramStart"/>
      <w:r w:rsidRPr="00002496">
        <w:rPr>
          <w:lang w:val="en-US"/>
        </w:rPr>
        <w:t>bgcolor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newColor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       </w:t>
      </w:r>
      <w:r w:rsidRPr="00002496">
        <w:rPr>
          <w:lang w:val="en-US"/>
        </w:rPr>
        <w:t>})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color w:val="66A334"/>
          <w:lang w:val="en-US"/>
        </w:rPr>
        <w:t>Row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anchors.horizontalCenter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.horizontalCenter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anchors.bottom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.bottom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spacing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20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color w:val="66A334"/>
          <w:lang w:val="en-US"/>
        </w:rPr>
        <w:t>Button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pageStack.pop</w:t>
      </w:r>
      <w:proofErr w:type="spellEnd"/>
      <w:r w:rsidRPr="00002496">
        <w:rPr>
          <w:lang w:val="en-US"/>
        </w:rPr>
        <w:t>()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color w:val="66A334"/>
          <w:lang w:val="en-US"/>
        </w:rPr>
        <w:t>Button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002496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pageStack.push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4564D6"/>
          <w:lang w:val="en-US"/>
        </w:rPr>
        <w:t>Qt</w:t>
      </w:r>
      <w:r w:rsidRPr="00002496">
        <w:rPr>
          <w:lang w:val="en-US"/>
        </w:rPr>
        <w:t>.resolvedUrl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4564D6"/>
          <w:lang w:val="en-US"/>
        </w:rPr>
        <w:t>qsTr</w:t>
      </w:r>
      <w:proofErr w:type="spellEnd"/>
      <w:r w:rsidRPr="00002496">
        <w:rPr>
          <w:lang w:val="en-US"/>
        </w:rPr>
        <w:t>(</w:t>
      </w:r>
      <w:r w:rsidRPr="00002496">
        <w:rPr>
          <w:color w:val="D69545"/>
          <w:lang w:val="en-US"/>
        </w:rPr>
        <w:t>"Page3.qml"</w:t>
      </w:r>
      <w:r w:rsidRPr="00002496">
        <w:rPr>
          <w:lang w:val="en-US"/>
        </w:rPr>
        <w:t>)))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lang w:val="en-US"/>
        </w:rPr>
        <w:t>}</w:t>
      </w:r>
    </w:p>
    <w:p w:rsidR="002B67F0" w:rsidRDefault="002B67F0" w:rsidP="002B67F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Default="00002496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Page3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Страница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3"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Item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container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left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.left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right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.right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verticalCenter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.verticalCenter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0.8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property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var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rectanglesModel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[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idx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1,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Белый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bgcolor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ffffff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},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idx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Синий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bgcolor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"#0000ff"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},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idx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3,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name: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Зелёный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bgcolor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"#0ff000"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},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]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SilicaListView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anchors.fill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model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container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.rectanglesModel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delegate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Rectangle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color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modelData.bgcolor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.width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200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modelData.name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5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Назад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Следующая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задача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"Page4.qml"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02496" w:rsidRDefault="00002496" w:rsidP="00002496">
      <w:pPr>
        <w:pStyle w:val="HTML"/>
        <w:rPr>
          <w:lang w:val="en-US"/>
        </w:rPr>
      </w:pP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2B67F0" w:rsidRDefault="00002496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Page4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QtQuick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2.0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Sailfish.Silica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1.0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QtQuick.XmlListModel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2.0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66A334"/>
          <w:lang w:val="en-US"/>
        </w:rPr>
        <w:t>Page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proofErr w:type="spellStart"/>
      <w:r w:rsidRPr="00002496">
        <w:rPr>
          <w:color w:val="66A334"/>
          <w:lang w:val="en-US"/>
        </w:rPr>
        <w:t>PageHeader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proofErr w:type="gramStart"/>
      <w:r w:rsidRPr="00002496">
        <w:rPr>
          <w:color w:val="FF6AAD"/>
          <w:lang w:val="en-US"/>
        </w:rPr>
        <w:t>objectName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proofErr w:type="spellStart"/>
      <w:r w:rsidRPr="00002496">
        <w:rPr>
          <w:color w:val="D69545"/>
          <w:lang w:val="en-US"/>
        </w:rPr>
        <w:t>pageHeader</w:t>
      </w:r>
      <w:proofErr w:type="spellEnd"/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title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Страница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4"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color w:val="66A334"/>
          <w:lang w:val="en-US"/>
        </w:rPr>
        <w:t>Item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id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color w:val="9ACFD6"/>
          <w:lang w:val="en-US"/>
        </w:rPr>
        <w:t>container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anchors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left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.left</w:t>
      </w:r>
      <w:proofErr w:type="spellEnd"/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right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.right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proofErr w:type="gramStart"/>
      <w:r w:rsidRPr="00002496">
        <w:rPr>
          <w:color w:val="FF6AAD"/>
          <w:lang w:val="en-US"/>
        </w:rPr>
        <w:t>verticalCenter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.verticalCenter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height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.height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*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0.8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66A334"/>
          <w:lang w:val="en-US"/>
        </w:rPr>
        <w:t>XmlListModel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id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xmlListModel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source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"http://www.cbr.ru/scripts/XML_daily.asp"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query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"//</w:t>
      </w:r>
      <w:proofErr w:type="spellStart"/>
      <w:r w:rsidRPr="00002496">
        <w:rPr>
          <w:color w:val="D69545"/>
          <w:lang w:val="en-US"/>
        </w:rPr>
        <w:t>Valute</w:t>
      </w:r>
      <w:proofErr w:type="spellEnd"/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66A334"/>
          <w:lang w:val="en-US"/>
        </w:rPr>
        <w:t>XmlRole</w:t>
      </w:r>
      <w:proofErr w:type="spellEnd"/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name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"Name"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query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"Name/string()"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66A334"/>
          <w:lang w:val="en-US"/>
        </w:rPr>
        <w:t>XmlRole</w:t>
      </w:r>
      <w:proofErr w:type="spellEnd"/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name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"Value"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query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"Value/string()"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66A334"/>
          <w:lang w:val="en-US"/>
        </w:rPr>
        <w:t>SilicaListView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anchors.fill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parent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model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xmlListModel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header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66A334"/>
          <w:lang w:val="en-US"/>
        </w:rPr>
        <w:t>PageHeader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title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Курсы</w:t>
      </w:r>
      <w:r w:rsidRPr="00002496">
        <w:rPr>
          <w:color w:val="D69545"/>
          <w:lang w:val="en-US"/>
        </w:rPr>
        <w:t>"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delegate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66A334"/>
          <w:lang w:val="en-US"/>
        </w:rPr>
        <w:t>Column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spacing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10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r w:rsidRPr="00002496">
        <w:rPr>
          <w:color w:val="66A334"/>
          <w:lang w:val="en-US"/>
        </w:rPr>
        <w:t>Text</w:t>
      </w:r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Name}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r w:rsidRPr="00002496">
        <w:rPr>
          <w:color w:val="66A334"/>
          <w:lang w:val="en-US"/>
        </w:rPr>
        <w:t>Text</w:t>
      </w:r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Value}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lastRenderedPageBreak/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proofErr w:type="spellStart"/>
      <w:r w:rsidRPr="00002496">
        <w:rPr>
          <w:color w:val="66A334"/>
          <w:lang w:val="en-US"/>
        </w:rPr>
        <w:t>TextField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FF6AAD"/>
          <w:lang w:val="en-US"/>
        </w:rPr>
        <w:t>anchors.left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.left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FF6AAD"/>
          <w:lang w:val="en-US"/>
        </w:rPr>
        <w:t>anchors.top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.top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width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200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id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textField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validator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66A334"/>
          <w:lang w:val="en-US"/>
        </w:rPr>
        <w:t>DoubleValidator</w:t>
      </w:r>
      <w:proofErr w:type="spellEnd"/>
      <w:r w:rsidRPr="00002496">
        <w:rPr>
          <w:lang w:val="en-US"/>
        </w:rPr>
        <w:t>{}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"100"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proofErr w:type="gramStart"/>
      <w:r w:rsidRPr="00002496">
        <w:rPr>
          <w:color w:val="FF6AAD"/>
          <w:lang w:val="en-US"/>
        </w:rPr>
        <w:t>onTextChanged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i/>
          <w:iCs/>
          <w:color w:val="4564D6"/>
          <w:lang w:val="en-US"/>
        </w:rPr>
        <w:t>console</w:t>
      </w:r>
      <w:r w:rsidRPr="00002496">
        <w:rPr>
          <w:lang w:val="en-US"/>
        </w:rPr>
        <w:t>.log(</w:t>
      </w:r>
      <w:proofErr w:type="gramEnd"/>
      <w:r w:rsidRPr="00002496">
        <w:rPr>
          <w:i/>
          <w:iCs/>
          <w:lang w:val="en-US"/>
        </w:rPr>
        <w:t>text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-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0)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color w:val="66A334"/>
          <w:lang w:val="en-US"/>
        </w:rPr>
        <w:t>Row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anchors.horizontalCenter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.horizontalCenter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anchors.bottom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.bottom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spacing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20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color w:val="66A334"/>
          <w:lang w:val="en-US"/>
        </w:rPr>
        <w:t>Button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pageStack.pop</w:t>
      </w:r>
      <w:proofErr w:type="spellEnd"/>
      <w:r w:rsidRPr="00002496">
        <w:rPr>
          <w:lang w:val="en-US"/>
        </w:rPr>
        <w:t>()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color w:val="66A334"/>
          <w:lang w:val="en-US"/>
        </w:rPr>
        <w:t>Button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002496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pageStack.push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4564D6"/>
          <w:lang w:val="en-US"/>
        </w:rPr>
        <w:t>Qt</w:t>
      </w:r>
      <w:r w:rsidRPr="00002496">
        <w:rPr>
          <w:lang w:val="en-US"/>
        </w:rPr>
        <w:t>.resolvedUrl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4564D6"/>
          <w:lang w:val="en-US"/>
        </w:rPr>
        <w:t>qsTr</w:t>
      </w:r>
      <w:proofErr w:type="spellEnd"/>
      <w:r w:rsidRPr="00002496">
        <w:rPr>
          <w:lang w:val="en-US"/>
        </w:rPr>
        <w:t>(</w:t>
      </w:r>
      <w:r w:rsidRPr="00002496">
        <w:rPr>
          <w:color w:val="D69545"/>
          <w:lang w:val="en-US"/>
        </w:rPr>
        <w:t>"Page5.qml"</w:t>
      </w:r>
      <w:r w:rsidRPr="00002496">
        <w:rPr>
          <w:lang w:val="en-US"/>
        </w:rPr>
        <w:t>)))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lang w:val="en-US"/>
        </w:rPr>
        <w:t>}</w:t>
      </w:r>
    </w:p>
    <w:p w:rsidR="00AE5FE2" w:rsidRPr="00DD0329" w:rsidRDefault="00AE5FE2" w:rsidP="00AE5FE2">
      <w:pPr>
        <w:pStyle w:val="HTML"/>
        <w:rPr>
          <w:lang w:val="en-US"/>
        </w:rPr>
      </w:pPr>
    </w:p>
    <w:p w:rsidR="002B67F0" w:rsidRDefault="00002496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Page5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QtQuick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2.0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Sailfish.Silica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1.0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QtQuick.XmlListModel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2.0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66A334"/>
          <w:lang w:val="en-US"/>
        </w:rPr>
        <w:t>Page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proofErr w:type="spellStart"/>
      <w:r w:rsidRPr="00002496">
        <w:rPr>
          <w:color w:val="66A334"/>
          <w:lang w:val="en-US"/>
        </w:rPr>
        <w:t>PageHeader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proofErr w:type="gramStart"/>
      <w:r w:rsidRPr="00002496">
        <w:rPr>
          <w:color w:val="FF6AAD"/>
          <w:lang w:val="en-US"/>
        </w:rPr>
        <w:t>objectName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proofErr w:type="spellStart"/>
      <w:r w:rsidRPr="00002496">
        <w:rPr>
          <w:color w:val="D69545"/>
          <w:lang w:val="en-US"/>
        </w:rPr>
        <w:t>pageHeader</w:t>
      </w:r>
      <w:proofErr w:type="spellEnd"/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title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Страница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5"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color w:val="66A334"/>
          <w:lang w:val="en-US"/>
        </w:rPr>
        <w:t>Item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id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color w:val="9ACFD6"/>
          <w:lang w:val="en-US"/>
        </w:rPr>
        <w:t>container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anchors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left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.left</w:t>
      </w:r>
      <w:proofErr w:type="spellEnd"/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right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.right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proofErr w:type="gramStart"/>
      <w:r w:rsidRPr="00002496">
        <w:rPr>
          <w:color w:val="FF6AAD"/>
          <w:lang w:val="en-US"/>
        </w:rPr>
        <w:t>verticalCenter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.verticalCenter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height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.height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*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0.8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i/>
          <w:iCs/>
          <w:color w:val="45C6D6"/>
          <w:lang w:val="en-US"/>
        </w:rPr>
        <w:t>function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loadNews</w:t>
      </w:r>
      <w:proofErr w:type="spellEnd"/>
      <w:r w:rsidRPr="00002496">
        <w:rPr>
          <w:lang w:val="en-US"/>
        </w:rPr>
        <w:t>()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proofErr w:type="gramStart"/>
      <w:r w:rsidRPr="00002496">
        <w:rPr>
          <w:i/>
          <w:iCs/>
          <w:color w:val="45C6D6"/>
          <w:lang w:val="en-US"/>
        </w:rPr>
        <w:t>var</w:t>
      </w:r>
      <w:proofErr w:type="spellEnd"/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xhr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color w:val="45C6D6"/>
          <w:lang w:val="en-US"/>
        </w:rPr>
        <w:t>new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4564D6"/>
          <w:lang w:val="en-US"/>
        </w:rPr>
        <w:t>XMLHttpRequest</w:t>
      </w:r>
      <w:proofErr w:type="spellEnd"/>
      <w:r w:rsidRPr="00002496">
        <w:rPr>
          <w:lang w:val="en-US"/>
        </w:rPr>
        <w:t>();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xhr</w:t>
      </w:r>
      <w:r w:rsidRPr="00002496">
        <w:rPr>
          <w:lang w:val="en-US"/>
        </w:rPr>
        <w:t>.open</w:t>
      </w:r>
      <w:proofErr w:type="spellEnd"/>
      <w:r w:rsidRPr="00002496">
        <w:rPr>
          <w:lang w:val="en-US"/>
        </w:rPr>
        <w:t>(</w:t>
      </w:r>
      <w:proofErr w:type="gramEnd"/>
      <w:r w:rsidRPr="00002496">
        <w:rPr>
          <w:color w:val="D69545"/>
          <w:lang w:val="en-US"/>
        </w:rPr>
        <w:t>'GET'</w:t>
      </w:r>
      <w:r w:rsidRPr="00002496">
        <w:rPr>
          <w:lang w:val="en-US"/>
        </w:rPr>
        <w:t>,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'http://www.cbr.ru/scripts/XML_daily.asp'</w:t>
      </w:r>
      <w:r w:rsidRPr="00002496">
        <w:rPr>
          <w:lang w:val="en-US"/>
        </w:rPr>
        <w:t>,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true);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xhr</w:t>
      </w:r>
      <w:r w:rsidRPr="00002496">
        <w:rPr>
          <w:lang w:val="en-US"/>
        </w:rPr>
        <w:t>.setRequestHeader</w:t>
      </w:r>
      <w:proofErr w:type="spellEnd"/>
      <w:r w:rsidRPr="00002496">
        <w:rPr>
          <w:lang w:val="en-US"/>
        </w:rPr>
        <w:t>(</w:t>
      </w:r>
      <w:proofErr w:type="gramEnd"/>
      <w:r w:rsidRPr="00002496">
        <w:rPr>
          <w:color w:val="D69545"/>
          <w:lang w:val="en-US"/>
        </w:rPr>
        <w:t>'Content-type'</w:t>
      </w:r>
      <w:r w:rsidRPr="00002496">
        <w:rPr>
          <w:lang w:val="en-US"/>
        </w:rPr>
        <w:t>,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'application/x-www-form-</w:t>
      </w:r>
      <w:proofErr w:type="spellStart"/>
      <w:r w:rsidRPr="00002496">
        <w:rPr>
          <w:color w:val="D69545"/>
          <w:lang w:val="en-US"/>
        </w:rPr>
        <w:t>urlencoded</w:t>
      </w:r>
      <w:proofErr w:type="spellEnd"/>
      <w:r w:rsidRPr="00002496">
        <w:rPr>
          <w:color w:val="D69545"/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charset=ISO-8859-1'</w:t>
      </w:r>
      <w:r w:rsidRPr="00002496">
        <w:rPr>
          <w:lang w:val="en-US"/>
        </w:rPr>
        <w:t>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i/>
          <w:iCs/>
          <w:color w:val="9ACFD6"/>
          <w:lang w:val="en-US"/>
        </w:rPr>
        <w:t>xhr</w:t>
      </w:r>
      <w:r w:rsidRPr="00002496">
        <w:rPr>
          <w:lang w:val="en-US"/>
        </w:rPr>
        <w:t>.onreadystatechange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i/>
          <w:iCs/>
          <w:color w:val="45C6D6"/>
          <w:lang w:val="en-US"/>
        </w:rPr>
        <w:t>function</w:t>
      </w:r>
      <w:r w:rsidRPr="00002496">
        <w:rPr>
          <w:lang w:val="en-US"/>
        </w:rPr>
        <w:t>(</w:t>
      </w:r>
      <w:proofErr w:type="gramEnd"/>
      <w:r w:rsidRPr="00002496">
        <w:rPr>
          <w:lang w:val="en-US"/>
        </w:rPr>
        <w:t>)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i/>
          <w:iCs/>
          <w:color w:val="45C6D6"/>
          <w:lang w:val="en-US"/>
        </w:rPr>
        <w:t>if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9ACFD6"/>
          <w:lang w:val="en-US"/>
        </w:rPr>
        <w:t>xhr</w:t>
      </w:r>
      <w:r w:rsidRPr="00002496">
        <w:rPr>
          <w:lang w:val="en-US"/>
        </w:rPr>
        <w:t>.readyState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===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4564D6"/>
          <w:lang w:val="en-US"/>
        </w:rPr>
        <w:t>XMLHttpRequest</w:t>
      </w:r>
      <w:r w:rsidRPr="00002496">
        <w:rPr>
          <w:lang w:val="en-US"/>
        </w:rPr>
        <w:t>.DONE</w:t>
      </w:r>
      <w:proofErr w:type="spellEnd"/>
      <w:r w:rsidRPr="00002496">
        <w:rPr>
          <w:lang w:val="en-US"/>
        </w:rPr>
        <w:t>)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</w:t>
      </w:r>
      <w:r w:rsidRPr="00002496">
        <w:rPr>
          <w:i/>
          <w:iCs/>
          <w:color w:val="9ACFD6"/>
          <w:lang w:val="en-US"/>
        </w:rPr>
        <w:t>xmlListModel</w:t>
      </w:r>
      <w:r w:rsidRPr="00002496">
        <w:rPr>
          <w:lang w:val="en-US"/>
        </w:rPr>
        <w:t>.xml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xhr</w:t>
      </w:r>
      <w:r w:rsidRPr="00002496">
        <w:rPr>
          <w:lang w:val="en-US"/>
        </w:rPr>
        <w:t>.responseText</w:t>
      </w:r>
      <w:proofErr w:type="spellEnd"/>
      <w:r w:rsidRPr="00002496">
        <w:rPr>
          <w:lang w:val="en-US"/>
        </w:rPr>
        <w:t>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</w:t>
      </w:r>
      <w:proofErr w:type="gramStart"/>
      <w:r w:rsidRPr="00002496">
        <w:rPr>
          <w:i/>
          <w:iCs/>
          <w:color w:val="4564D6"/>
          <w:lang w:val="en-US"/>
        </w:rPr>
        <w:t>console</w:t>
      </w:r>
      <w:r w:rsidRPr="00002496">
        <w:rPr>
          <w:lang w:val="en-US"/>
        </w:rPr>
        <w:t>.log(</w:t>
      </w:r>
      <w:proofErr w:type="spellStart"/>
      <w:proofErr w:type="gramEnd"/>
      <w:r w:rsidRPr="00002496">
        <w:rPr>
          <w:i/>
          <w:iCs/>
          <w:color w:val="9ACFD6"/>
          <w:lang w:val="en-US"/>
        </w:rPr>
        <w:t>xhr</w:t>
      </w:r>
      <w:r w:rsidRPr="00002496">
        <w:rPr>
          <w:lang w:val="en-US"/>
        </w:rPr>
        <w:t>.responseText</w:t>
      </w:r>
      <w:proofErr w:type="spellEnd"/>
      <w:r w:rsidRPr="00002496">
        <w:rPr>
          <w:lang w:val="en-US"/>
        </w:rPr>
        <w:t>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xhr</w:t>
      </w:r>
      <w:r w:rsidRPr="00002496">
        <w:rPr>
          <w:lang w:val="en-US"/>
        </w:rPr>
        <w:t>.send</w:t>
      </w:r>
      <w:proofErr w:type="spellEnd"/>
      <w:r w:rsidRPr="00002496">
        <w:rPr>
          <w:lang w:val="en-US"/>
        </w:rPr>
        <w:t>(</w:t>
      </w:r>
      <w:proofErr w:type="gramEnd"/>
      <w:r w:rsidRPr="00002496">
        <w:rPr>
          <w:lang w:val="en-US"/>
        </w:rPr>
        <w:t>);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lastRenderedPageBreak/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66A334"/>
          <w:lang w:val="en-US"/>
        </w:rPr>
        <w:t>XmlListModel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id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xmlListModel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query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"/</w:t>
      </w:r>
      <w:proofErr w:type="spellStart"/>
      <w:r w:rsidRPr="00002496">
        <w:rPr>
          <w:color w:val="D69545"/>
          <w:lang w:val="en-US"/>
        </w:rPr>
        <w:t>ValCurs</w:t>
      </w:r>
      <w:proofErr w:type="spellEnd"/>
      <w:r w:rsidRPr="00002496">
        <w:rPr>
          <w:color w:val="D69545"/>
          <w:lang w:val="en-US"/>
        </w:rPr>
        <w:t>/</w:t>
      </w:r>
      <w:proofErr w:type="spellStart"/>
      <w:r w:rsidRPr="00002496">
        <w:rPr>
          <w:color w:val="D69545"/>
          <w:lang w:val="en-US"/>
        </w:rPr>
        <w:t>Valute</w:t>
      </w:r>
      <w:proofErr w:type="spellEnd"/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66A334"/>
          <w:lang w:val="en-US"/>
        </w:rPr>
        <w:t>XmlRole</w:t>
      </w:r>
      <w:proofErr w:type="spellEnd"/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name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"Name"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query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"Name/string()"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66A334"/>
          <w:lang w:val="en-US"/>
        </w:rPr>
        <w:t>XmlRole</w:t>
      </w:r>
      <w:proofErr w:type="spellEnd"/>
      <w:r w:rsidRPr="00002496">
        <w:rPr>
          <w:color w:val="BEC0C2"/>
          <w:lang w:val="en-US"/>
        </w:rPr>
        <w:t xml:space="preserve"> </w:t>
      </w:r>
      <w:proofErr w:type="gramStart"/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name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"Value"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query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"Value/string()"</w:t>
      </w:r>
      <w:r w:rsidRPr="00002496">
        <w:rPr>
          <w:lang w:val="en-US"/>
        </w:rPr>
        <w:t>;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r w:rsidRPr="00002496">
        <w:rPr>
          <w:color w:val="66A334"/>
          <w:lang w:val="en-US"/>
        </w:rPr>
        <w:t>SilicaListView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anchors.fill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parent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model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9ACFD6"/>
          <w:lang w:val="en-US"/>
        </w:rPr>
        <w:t>xmlListModel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header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66A334"/>
          <w:lang w:val="en-US"/>
        </w:rPr>
        <w:t>PageHeader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title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Курсы</w:t>
      </w:r>
      <w:r w:rsidRPr="00002496">
        <w:rPr>
          <w:color w:val="D69545"/>
          <w:lang w:val="en-US"/>
        </w:rPr>
        <w:t>"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section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property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'Name'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delegate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66A334"/>
          <w:lang w:val="en-US"/>
        </w:rPr>
        <w:t>SectionHeader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text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section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delegate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66A334"/>
          <w:lang w:val="en-US"/>
        </w:rPr>
        <w:t>Text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FF6AAD"/>
          <w:lang w:val="en-US"/>
        </w:rPr>
        <w:t>text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Value;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Component.onCompleted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i/>
          <w:iCs/>
          <w:color w:val="9ACFD6"/>
          <w:lang w:val="en-US"/>
        </w:rPr>
        <w:t>container</w:t>
      </w:r>
      <w:r w:rsidRPr="00002496">
        <w:rPr>
          <w:lang w:val="en-US"/>
        </w:rPr>
        <w:t>.loadNews</w:t>
      </w:r>
      <w:proofErr w:type="spellEnd"/>
      <w:r w:rsidRPr="00002496">
        <w:rPr>
          <w:lang w:val="en-US"/>
        </w:rPr>
        <w:t>()</w:t>
      </w:r>
      <w:proofErr w:type="gram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color w:val="66A334"/>
          <w:lang w:val="en-US"/>
        </w:rPr>
        <w:t>Row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anchors.horizontalCenter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.horizontalCenter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anchors.bottom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.bottom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spacing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20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color w:val="66A334"/>
          <w:lang w:val="en-US"/>
        </w:rPr>
        <w:t>Button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pageStack.pop</w:t>
      </w:r>
      <w:proofErr w:type="spellEnd"/>
      <w:r w:rsidRPr="00002496">
        <w:rPr>
          <w:lang w:val="en-US"/>
        </w:rPr>
        <w:t>()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color w:val="66A334"/>
          <w:lang w:val="en-US"/>
        </w:rPr>
        <w:t>Button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Следующая</w:t>
      </w:r>
      <w:r w:rsidRPr="00002496">
        <w:rPr>
          <w:color w:val="BEC0C2"/>
          <w:lang w:val="en-US"/>
        </w:rPr>
        <w:t xml:space="preserve"> </w:t>
      </w:r>
      <w:r>
        <w:rPr>
          <w:color w:val="D69545"/>
        </w:rPr>
        <w:t>задача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pageStack.push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4564D6"/>
          <w:lang w:val="en-US"/>
        </w:rPr>
        <w:t>Qt</w:t>
      </w:r>
      <w:r w:rsidRPr="00002496">
        <w:rPr>
          <w:lang w:val="en-US"/>
        </w:rPr>
        <w:t>.resolvedUrl</w:t>
      </w:r>
      <w:proofErr w:type="spellEnd"/>
      <w:r w:rsidRPr="00002496">
        <w:rPr>
          <w:lang w:val="en-US"/>
        </w:rPr>
        <w:t>(</w:t>
      </w:r>
      <w:proofErr w:type="spellStart"/>
      <w:r w:rsidRPr="00002496">
        <w:rPr>
          <w:i/>
          <w:iCs/>
          <w:color w:val="4564D6"/>
          <w:lang w:val="en-US"/>
        </w:rPr>
        <w:t>qsTr</w:t>
      </w:r>
      <w:proofErr w:type="spellEnd"/>
      <w:r w:rsidRPr="00002496">
        <w:rPr>
          <w:lang w:val="en-US"/>
        </w:rPr>
        <w:t>(</w:t>
      </w:r>
      <w:r w:rsidRPr="00002496">
        <w:rPr>
          <w:color w:val="D69545"/>
          <w:lang w:val="en-US"/>
        </w:rPr>
        <w:t>"Page6.qml"</w:t>
      </w:r>
      <w:r w:rsidRPr="00002496">
        <w:rPr>
          <w:lang w:val="en-US"/>
        </w:rPr>
        <w:t>)))</w:t>
      </w:r>
    </w:p>
    <w:p w:rsidR="00002496" w:rsidRDefault="00002496" w:rsidP="00002496">
      <w:pPr>
        <w:pStyle w:val="HTML"/>
      </w:pPr>
      <w:r w:rsidRPr="00002496">
        <w:rPr>
          <w:color w:val="BEC0C2"/>
          <w:lang w:val="en-US"/>
        </w:rPr>
        <w:t xml:space="preserve">            </w:t>
      </w:r>
      <w:r>
        <w:t>}</w:t>
      </w:r>
    </w:p>
    <w:p w:rsidR="00002496" w:rsidRDefault="00002496" w:rsidP="00002496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AE5FE2" w:rsidRDefault="00002496" w:rsidP="00002496">
      <w:pPr>
        <w:pStyle w:val="HTML"/>
        <w:rPr>
          <w:lang w:val="en-US"/>
        </w:rPr>
      </w:pPr>
      <w: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2B67F0" w:rsidRDefault="00002496" w:rsidP="002B67F0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Page6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QtQuick.XmlListModel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Страница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5"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Item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container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left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.left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right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.right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verticalCenter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.verticalCenter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height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.height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*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0.8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loadNews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var</w:t>
      </w:r>
      <w:proofErr w:type="spellEnd"/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xhr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new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XMLHttpRequest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();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xhr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.open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'GET'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'http://www.cbr.ru/scripts/XML_daily.asp'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true);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xhr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.setRequestHeader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'Content-type'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,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'application/x-www-form-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urlencoded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charset=ISO-8859-1'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xhr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.onreadystatechange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function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if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xhr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.readyState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===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XMLHttpRequest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.DONE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xmlListModel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.xml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xhr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.responseText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spellStart"/>
      <w:proofErr w:type="gramEnd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xhr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.responseText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xhr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.send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);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XmlListModel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xmlListModel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query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"/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ValCurs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/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Valute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XmlRole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"Name"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query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"Name/string()"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XmlRole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gram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name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"Value"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query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"Value/string()"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SilicaListView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anchors.fill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model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xmlListModel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header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Курсы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section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property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'Name'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delegate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SectionHeader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section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delegate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Value;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Component.onCompleted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container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.loadNews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  <w:proofErr w:type="gram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Назад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Следующая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задача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"Page6.qml"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02496" w:rsidRDefault="00002496" w:rsidP="00AE5FE2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02496" w:rsidRDefault="00002496" w:rsidP="00AE5FE2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Default="00002496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Page7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QtQuick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Sailfish.Silica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proofErr w:type="gramStart"/>
      <w:r w:rsidRPr="00002496">
        <w:rPr>
          <w:rFonts w:ascii="Courier New" w:eastAsia="Times New Roman" w:hAnsi="Courier New" w:cs="Courier New"/>
          <w:i/>
          <w:iCs/>
          <w:color w:val="45C6D6"/>
          <w:sz w:val="20"/>
          <w:szCs w:val="20"/>
          <w:lang w:val="en-US" w:eastAsia="ru-RU"/>
        </w:rPr>
        <w:t>import</w:t>
      </w:r>
      <w:proofErr w:type="gram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Nemo.Configuration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1.0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objectName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pageHeader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title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Страница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7"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ConfigurationValue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setting_1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lastRenderedPageBreak/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key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"/apps/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app_name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/setting_1"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defaultValue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"Menu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Default"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ConfigurationValue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id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setting_2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key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"/apps/</w:t>
      </w:r>
      <w:proofErr w:type="spellStart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app_name</w:t>
      </w:r>
      <w:proofErr w:type="spell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/setting_2"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defaultValue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false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Column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anchors.centerIn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TextField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width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300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Текст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onTextChanged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setting_1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text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gram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setting_1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TextSwitch</w:t>
      </w:r>
      <w:proofErr w:type="spellEnd"/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checked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?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proofErr w:type="gram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gramEnd"/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"Active"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"Inactive"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description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"Switch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with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text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label"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onCheckedChanged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setting_2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=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checked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    </w:t>
      </w:r>
      <w:proofErr w:type="gram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console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.log(</w:t>
      </w:r>
      <w:proofErr w:type="gramEnd"/>
      <w:r w:rsidRPr="00002496">
        <w:rPr>
          <w:rFonts w:ascii="Courier New" w:eastAsia="Times New Roman" w:hAnsi="Courier New" w:cs="Courier New"/>
          <w:i/>
          <w:iCs/>
          <w:color w:val="9ACFD6"/>
          <w:sz w:val="20"/>
          <w:szCs w:val="20"/>
          <w:lang w:val="en-US" w:eastAsia="ru-RU"/>
        </w:rPr>
        <w:t>setting_2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.value)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Row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anchors.horizontalCenter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.horizontalCenter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spell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anchors.bottom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i/>
          <w:iCs/>
          <w:sz w:val="20"/>
          <w:szCs w:val="20"/>
          <w:lang w:val="en-US" w:eastAsia="ru-RU"/>
        </w:rPr>
        <w:t>parent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.bottom</w:t>
      </w:r>
      <w:proofErr w:type="spellEnd"/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spacing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20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Назад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pageStack.pop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color w:val="66A334"/>
          <w:sz w:val="20"/>
          <w:szCs w:val="20"/>
          <w:lang w:val="en-US" w:eastAsia="ru-RU"/>
        </w:rPr>
        <w:t>Button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{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text</w:t>
      </w:r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Следующая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eastAsia="ru-RU"/>
        </w:rPr>
        <w:t>задача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    </w:t>
      </w:r>
      <w:proofErr w:type="spellStart"/>
      <w:proofErr w:type="gramStart"/>
      <w:r w:rsidRPr="00002496">
        <w:rPr>
          <w:rFonts w:ascii="Courier New" w:eastAsia="Times New Roman" w:hAnsi="Courier New" w:cs="Courier New"/>
          <w:color w:val="FF6AAD"/>
          <w:sz w:val="20"/>
          <w:szCs w:val="20"/>
          <w:lang w:val="en-US" w:eastAsia="ru-RU"/>
        </w:rPr>
        <w:t>onClicked</w:t>
      </w:r>
      <w:proofErr w:type="spellEnd"/>
      <w:proofErr w:type="gram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:</w:t>
      </w: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</w:t>
      </w:r>
      <w:proofErr w:type="spellStart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pageStack.push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Qt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.resolvedUrl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proofErr w:type="spellStart"/>
      <w:r w:rsidRPr="00002496">
        <w:rPr>
          <w:rFonts w:ascii="Courier New" w:eastAsia="Times New Roman" w:hAnsi="Courier New" w:cs="Courier New"/>
          <w:i/>
          <w:iCs/>
          <w:color w:val="4564D6"/>
          <w:sz w:val="20"/>
          <w:szCs w:val="20"/>
          <w:lang w:val="en-US" w:eastAsia="ru-RU"/>
        </w:rPr>
        <w:t>qsTr</w:t>
      </w:r>
      <w:proofErr w:type="spellEnd"/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(</w:t>
      </w:r>
      <w:r w:rsidRPr="00002496">
        <w:rPr>
          <w:rFonts w:ascii="Courier New" w:eastAsia="Times New Roman" w:hAnsi="Courier New" w:cs="Courier New"/>
          <w:color w:val="D69545"/>
          <w:sz w:val="20"/>
          <w:szCs w:val="20"/>
          <w:lang w:val="en-US" w:eastAsia="ru-RU"/>
        </w:rPr>
        <w:t>"Page8.qml"</w:t>
      </w:r>
      <w:r w:rsidRPr="00002496">
        <w:rPr>
          <w:rFonts w:ascii="Courier New" w:eastAsia="Times New Roman" w:hAnsi="Courier New" w:cs="Courier New"/>
          <w:sz w:val="20"/>
          <w:szCs w:val="20"/>
          <w:lang w:val="en-US" w:eastAsia="ru-RU"/>
        </w:rPr>
        <w:t>)))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val="en-US" w:eastAsia="ru-RU"/>
        </w:rPr>
        <w:t xml:space="preserve">            </w:t>
      </w: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02496" w:rsidRPr="00002496" w:rsidRDefault="00002496" w:rsidP="00002496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40" w:lineRule="auto"/>
        <w:ind w:firstLine="0"/>
        <w:contextualSpacing w:val="0"/>
        <w:jc w:val="left"/>
        <w:rPr>
          <w:rFonts w:ascii="Courier New" w:eastAsia="Times New Roman" w:hAnsi="Courier New" w:cs="Courier New"/>
          <w:sz w:val="20"/>
          <w:szCs w:val="20"/>
          <w:lang w:eastAsia="ru-RU"/>
        </w:rPr>
      </w:pPr>
      <w:r w:rsidRPr="00002496">
        <w:rPr>
          <w:rFonts w:ascii="Courier New" w:eastAsia="Times New Roman" w:hAnsi="Courier New" w:cs="Courier New"/>
          <w:color w:val="BEC0C2"/>
          <w:sz w:val="20"/>
          <w:szCs w:val="20"/>
          <w:lang w:eastAsia="ru-RU"/>
        </w:rPr>
        <w:t xml:space="preserve">        </w:t>
      </w: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02496" w:rsidRDefault="00002496" w:rsidP="00AE5FE2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002496" w:rsidRPr="00002496" w:rsidRDefault="00002496" w:rsidP="00AE5FE2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</w:p>
    <w:p w:rsidR="002B67F0" w:rsidRPr="002B67F0" w:rsidRDefault="00002496" w:rsidP="00AE5FE2">
      <w:pPr>
        <w:ind w:firstLine="0"/>
        <w:rPr>
          <w:b/>
          <w:sz w:val="28"/>
          <w:lang w:val="en-US"/>
        </w:rPr>
      </w:pPr>
      <w:r>
        <w:rPr>
          <w:b/>
          <w:sz w:val="28"/>
          <w:lang w:val="en-US"/>
        </w:rPr>
        <w:t>Page8</w:t>
      </w:r>
      <w:r w:rsidR="002B67F0" w:rsidRPr="002B67F0">
        <w:rPr>
          <w:b/>
          <w:sz w:val="28"/>
          <w:lang w:val="en-US"/>
        </w:rPr>
        <w:t>.</w:t>
      </w:r>
      <w:r w:rsidR="002B67F0" w:rsidRPr="00447720">
        <w:rPr>
          <w:b/>
          <w:sz w:val="28"/>
          <w:lang w:val="en-US"/>
        </w:rPr>
        <w:t>qml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QtQuick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2.0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Sailfish.Silica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1.0</w:t>
      </w:r>
    </w:p>
    <w:p w:rsidR="00002496" w:rsidRPr="00002496" w:rsidRDefault="00002496" w:rsidP="00002496">
      <w:pPr>
        <w:pStyle w:val="HTML"/>
        <w:rPr>
          <w:lang w:val="en-US"/>
        </w:rPr>
      </w:pPr>
      <w:proofErr w:type="gramStart"/>
      <w:r w:rsidRPr="00002496">
        <w:rPr>
          <w:i/>
          <w:iCs/>
          <w:color w:val="45C6D6"/>
          <w:lang w:val="en-US"/>
        </w:rPr>
        <w:t>import</w:t>
      </w:r>
      <w:proofErr w:type="gramEnd"/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Nemo.Configuration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1.0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66A334"/>
          <w:lang w:val="en-US"/>
        </w:rPr>
        <w:t>Page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proofErr w:type="spellStart"/>
      <w:r w:rsidRPr="00002496">
        <w:rPr>
          <w:color w:val="66A334"/>
          <w:lang w:val="en-US"/>
        </w:rPr>
        <w:t>PageHeader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spellStart"/>
      <w:proofErr w:type="gramStart"/>
      <w:r w:rsidRPr="00002496">
        <w:rPr>
          <w:color w:val="FF6AAD"/>
          <w:lang w:val="en-US"/>
        </w:rPr>
        <w:t>objectName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proofErr w:type="spellStart"/>
      <w:r w:rsidRPr="00002496">
        <w:rPr>
          <w:color w:val="D69545"/>
          <w:lang w:val="en-US"/>
        </w:rPr>
        <w:t>pageHeader</w:t>
      </w:r>
      <w:proofErr w:type="spellEnd"/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title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Страница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8"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proofErr w:type="spellStart"/>
      <w:r w:rsidRPr="00002496">
        <w:rPr>
          <w:color w:val="66A334"/>
          <w:lang w:val="en-US"/>
        </w:rPr>
        <w:t>ConfigurationGroup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id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color w:val="9ACFD6"/>
          <w:lang w:val="en-US"/>
        </w:rPr>
        <w:t>settings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color w:val="FF6AAD"/>
          <w:lang w:val="en-US"/>
        </w:rPr>
        <w:t>path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"/apps/</w:t>
      </w:r>
      <w:proofErr w:type="spellStart"/>
      <w:r w:rsidRPr="00002496">
        <w:rPr>
          <w:color w:val="D69545"/>
          <w:lang w:val="en-US"/>
        </w:rPr>
        <w:t>app_name</w:t>
      </w:r>
      <w:proofErr w:type="spellEnd"/>
      <w:r w:rsidRPr="00002496">
        <w:rPr>
          <w:color w:val="D69545"/>
          <w:lang w:val="en-US"/>
        </w:rPr>
        <w:t>/settings"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lastRenderedPageBreak/>
        <w:t xml:space="preserve">        </w:t>
      </w:r>
      <w:proofErr w:type="gramStart"/>
      <w:r w:rsidRPr="00002496">
        <w:rPr>
          <w:i/>
          <w:iCs/>
          <w:color w:val="45C6D6"/>
          <w:lang w:val="en-US"/>
        </w:rPr>
        <w:t>property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color w:val="45C6D6"/>
          <w:lang w:val="en-US"/>
        </w:rPr>
        <w:t>string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FF6AAD"/>
          <w:lang w:val="en-US"/>
        </w:rPr>
        <w:t>tf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"empty"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</w:t>
      </w:r>
      <w:proofErr w:type="gramStart"/>
      <w:r w:rsidRPr="00002496">
        <w:rPr>
          <w:i/>
          <w:iCs/>
          <w:color w:val="45C6D6"/>
          <w:lang w:val="en-US"/>
        </w:rPr>
        <w:t>property</w:t>
      </w:r>
      <w:proofErr w:type="gramEnd"/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color w:val="45C6D6"/>
          <w:lang w:val="en-US"/>
        </w:rPr>
        <w:t>bool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color w:val="FF6AAD"/>
          <w:lang w:val="en-US"/>
        </w:rPr>
        <w:t>sw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false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color w:val="66A334"/>
          <w:lang w:val="en-US"/>
        </w:rPr>
        <w:t>Column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</w:t>
      </w:r>
      <w:proofErr w:type="spellStart"/>
      <w:r w:rsidRPr="00002496">
        <w:rPr>
          <w:color w:val="FF6AAD"/>
          <w:lang w:val="en-US"/>
        </w:rPr>
        <w:t>anchors.centerIn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parent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</w:t>
      </w:r>
      <w:proofErr w:type="spellStart"/>
      <w:r w:rsidRPr="00002496">
        <w:rPr>
          <w:color w:val="66A334"/>
          <w:lang w:val="en-US"/>
        </w:rPr>
        <w:t>TextField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proofErr w:type="gramStart"/>
      <w:r w:rsidRPr="00002496">
        <w:rPr>
          <w:color w:val="FF6AAD"/>
          <w:lang w:val="en-US"/>
        </w:rPr>
        <w:t>width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300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Текст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proofErr w:type="spellStart"/>
      <w:proofErr w:type="gramStart"/>
      <w:r w:rsidRPr="00002496">
        <w:rPr>
          <w:color w:val="FF6AAD"/>
          <w:lang w:val="en-US"/>
        </w:rPr>
        <w:t>onTextChanged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</w:t>
      </w:r>
      <w:r w:rsidRPr="00002496">
        <w:rPr>
          <w:i/>
          <w:iCs/>
          <w:color w:val="9ACFD6"/>
          <w:lang w:val="en-US"/>
        </w:rPr>
        <w:t>settings</w:t>
      </w:r>
      <w:r w:rsidRPr="00002496">
        <w:rPr>
          <w:lang w:val="en-US"/>
        </w:rPr>
        <w:t>.tf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text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</w:t>
      </w:r>
      <w:r w:rsidRPr="00002496">
        <w:rPr>
          <w:i/>
          <w:iCs/>
          <w:color w:val="A8ABB0"/>
          <w:lang w:val="en-US"/>
        </w:rPr>
        <w:t>//</w:t>
      </w:r>
      <w:proofErr w:type="gramStart"/>
      <w:r w:rsidRPr="00002496">
        <w:rPr>
          <w:i/>
          <w:iCs/>
          <w:color w:val="A8ABB0"/>
          <w:lang w:val="en-US"/>
        </w:rPr>
        <w:t>console.log(</w:t>
      </w:r>
      <w:proofErr w:type="gramEnd"/>
      <w:r w:rsidRPr="00002496">
        <w:rPr>
          <w:i/>
          <w:iCs/>
          <w:color w:val="A8ABB0"/>
          <w:lang w:val="en-US"/>
        </w:rPr>
        <w:t>settings.tf)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</w:t>
      </w:r>
      <w:proofErr w:type="spellStart"/>
      <w:r w:rsidRPr="00002496">
        <w:rPr>
          <w:color w:val="66A334"/>
          <w:lang w:val="en-US"/>
        </w:rPr>
        <w:t>TextSwitch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checked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?</w:t>
      </w:r>
      <w:r w:rsidRPr="00002496">
        <w:rPr>
          <w:color w:val="BEC0C2"/>
          <w:lang w:val="en-US"/>
        </w:rPr>
        <w:t xml:space="preserve"> </w:t>
      </w:r>
      <w:proofErr w:type="spellStart"/>
      <w:proofErr w:type="gramStart"/>
      <w:r w:rsidRPr="00002496">
        <w:rPr>
          <w:i/>
          <w:iCs/>
          <w:color w:val="4564D6"/>
          <w:lang w:val="en-US"/>
        </w:rPr>
        <w:t>qsTr</w:t>
      </w:r>
      <w:proofErr w:type="spellEnd"/>
      <w:r w:rsidRPr="00002496">
        <w:rPr>
          <w:lang w:val="en-US"/>
        </w:rPr>
        <w:t>(</w:t>
      </w:r>
      <w:proofErr w:type="gramEnd"/>
      <w:r w:rsidRPr="00002496">
        <w:rPr>
          <w:color w:val="D69545"/>
          <w:lang w:val="en-US"/>
        </w:rPr>
        <w:t>"Active"</w:t>
      </w:r>
      <w:r w:rsidRPr="00002496">
        <w:rPr>
          <w:lang w:val="en-US"/>
        </w:rPr>
        <w:t>)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4564D6"/>
          <w:lang w:val="en-US"/>
        </w:rPr>
        <w:t>qsTr</w:t>
      </w:r>
      <w:proofErr w:type="spellEnd"/>
      <w:r w:rsidRPr="00002496">
        <w:rPr>
          <w:lang w:val="en-US"/>
        </w:rPr>
        <w:t>(</w:t>
      </w:r>
      <w:r w:rsidRPr="00002496">
        <w:rPr>
          <w:color w:val="D69545"/>
          <w:lang w:val="en-US"/>
        </w:rPr>
        <w:t>"Inactive"</w:t>
      </w:r>
      <w:r w:rsidRPr="00002496">
        <w:rPr>
          <w:lang w:val="en-US"/>
        </w:rPr>
        <w:t>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proofErr w:type="gramStart"/>
      <w:r w:rsidRPr="00002496">
        <w:rPr>
          <w:color w:val="FF6AAD"/>
          <w:lang w:val="en-US"/>
        </w:rPr>
        <w:t>description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color w:val="4564D6"/>
          <w:lang w:val="en-US"/>
        </w:rPr>
        <w:t>qsTr</w:t>
      </w:r>
      <w:proofErr w:type="spellEnd"/>
      <w:r w:rsidRPr="00002496">
        <w:rPr>
          <w:lang w:val="en-US"/>
        </w:rPr>
        <w:t>(</w:t>
      </w:r>
      <w:r w:rsidRPr="00002496">
        <w:rPr>
          <w:color w:val="D69545"/>
          <w:lang w:val="en-US"/>
        </w:rPr>
        <w:t>"Switch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with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text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label"</w:t>
      </w:r>
      <w:r w:rsidRPr="00002496">
        <w:rPr>
          <w:lang w:val="en-US"/>
        </w:rPr>
        <w:t>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proofErr w:type="spellStart"/>
      <w:proofErr w:type="gramStart"/>
      <w:r w:rsidRPr="00002496">
        <w:rPr>
          <w:color w:val="FF6AAD"/>
          <w:lang w:val="en-US"/>
        </w:rPr>
        <w:t>onCheckedChanged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</w:t>
      </w:r>
      <w:proofErr w:type="spellStart"/>
      <w:r w:rsidRPr="00002496">
        <w:rPr>
          <w:i/>
          <w:iCs/>
          <w:color w:val="9ACFD6"/>
          <w:lang w:val="en-US"/>
        </w:rPr>
        <w:t>settings</w:t>
      </w:r>
      <w:r w:rsidRPr="00002496">
        <w:rPr>
          <w:lang w:val="en-US"/>
        </w:rPr>
        <w:t>.sw</w:t>
      </w:r>
      <w:proofErr w:type="spellEnd"/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=</w:t>
      </w:r>
      <w:r w:rsidRPr="00002496">
        <w:rPr>
          <w:color w:val="BEC0C2"/>
          <w:lang w:val="en-US"/>
        </w:rPr>
        <w:t xml:space="preserve"> </w:t>
      </w:r>
      <w:r w:rsidRPr="00002496">
        <w:rPr>
          <w:i/>
          <w:iCs/>
          <w:lang w:val="en-US"/>
        </w:rPr>
        <w:t>checked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    </w:t>
      </w:r>
      <w:proofErr w:type="gramStart"/>
      <w:r w:rsidRPr="00002496">
        <w:rPr>
          <w:i/>
          <w:iCs/>
          <w:color w:val="4564D6"/>
          <w:lang w:val="en-US"/>
        </w:rPr>
        <w:t>console</w:t>
      </w:r>
      <w:r w:rsidRPr="00002496">
        <w:rPr>
          <w:lang w:val="en-US"/>
        </w:rPr>
        <w:t>.log(</w:t>
      </w:r>
      <w:proofErr w:type="spellStart"/>
      <w:proofErr w:type="gramEnd"/>
      <w:r w:rsidRPr="00002496">
        <w:rPr>
          <w:i/>
          <w:iCs/>
          <w:color w:val="9ACFD6"/>
          <w:lang w:val="en-US"/>
        </w:rPr>
        <w:t>settings</w:t>
      </w:r>
      <w:r w:rsidRPr="00002496">
        <w:rPr>
          <w:lang w:val="en-US"/>
        </w:rPr>
        <w:t>.sw</w:t>
      </w:r>
      <w:proofErr w:type="spellEnd"/>
      <w:r w:rsidRPr="00002496">
        <w:rPr>
          <w:lang w:val="en-US"/>
        </w:rPr>
        <w:t>)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    </w:t>
      </w:r>
      <w:r w:rsidRPr="00002496">
        <w:rPr>
          <w:lang w:val="en-US"/>
        </w:rPr>
        <w:t>}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</w:t>
      </w:r>
      <w:r w:rsidRPr="00002496">
        <w:rPr>
          <w:color w:val="66A334"/>
          <w:lang w:val="en-US"/>
        </w:rPr>
        <w:t>Row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anchors.horizontalCenter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.horizontalCenter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spellStart"/>
      <w:r w:rsidRPr="00002496">
        <w:rPr>
          <w:color w:val="FF6AAD"/>
          <w:lang w:val="en-US"/>
        </w:rPr>
        <w:t>anchors.bottom</w:t>
      </w:r>
      <w:proofErr w:type="spell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i/>
          <w:iCs/>
          <w:lang w:val="en-US"/>
        </w:rPr>
        <w:t>parent</w:t>
      </w:r>
      <w:r w:rsidRPr="00002496">
        <w:rPr>
          <w:lang w:val="en-US"/>
        </w:rPr>
        <w:t>.bottom</w:t>
      </w:r>
      <w:proofErr w:type="spellEnd"/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proofErr w:type="gramStart"/>
      <w:r w:rsidRPr="00002496">
        <w:rPr>
          <w:color w:val="FF6AAD"/>
          <w:lang w:val="en-US"/>
        </w:rPr>
        <w:t>spacing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20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</w:t>
      </w:r>
      <w:r w:rsidRPr="00002496">
        <w:rPr>
          <w:color w:val="66A334"/>
          <w:lang w:val="en-US"/>
        </w:rPr>
        <w:t>Button</w:t>
      </w:r>
      <w:r w:rsidRPr="00002496">
        <w:rPr>
          <w:color w:val="BEC0C2"/>
          <w:lang w:val="en-US"/>
        </w:rPr>
        <w:t xml:space="preserve"> </w:t>
      </w:r>
      <w:r w:rsidRPr="00002496">
        <w:rPr>
          <w:lang w:val="en-US"/>
        </w:rPr>
        <w:t>{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gramStart"/>
      <w:r w:rsidRPr="00002496">
        <w:rPr>
          <w:color w:val="FF6AAD"/>
          <w:lang w:val="en-US"/>
        </w:rPr>
        <w:t>text</w:t>
      </w:r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r w:rsidRPr="00002496">
        <w:rPr>
          <w:color w:val="D69545"/>
          <w:lang w:val="en-US"/>
        </w:rPr>
        <w:t>"</w:t>
      </w:r>
      <w:r>
        <w:rPr>
          <w:color w:val="D69545"/>
        </w:rPr>
        <w:t>Назад</w:t>
      </w:r>
      <w:r w:rsidRPr="00002496">
        <w:rPr>
          <w:color w:val="D69545"/>
          <w:lang w:val="en-US"/>
        </w:rPr>
        <w:t>"</w:t>
      </w:r>
    </w:p>
    <w:p w:rsidR="00002496" w:rsidRPr="00002496" w:rsidRDefault="00002496" w:rsidP="00002496">
      <w:pPr>
        <w:pStyle w:val="HTML"/>
        <w:rPr>
          <w:lang w:val="en-US"/>
        </w:rPr>
      </w:pPr>
      <w:r w:rsidRPr="00002496">
        <w:rPr>
          <w:color w:val="BEC0C2"/>
          <w:lang w:val="en-US"/>
        </w:rPr>
        <w:t xml:space="preserve">                </w:t>
      </w:r>
      <w:proofErr w:type="spellStart"/>
      <w:proofErr w:type="gramStart"/>
      <w:r w:rsidRPr="00002496">
        <w:rPr>
          <w:color w:val="FF6AAD"/>
          <w:lang w:val="en-US"/>
        </w:rPr>
        <w:t>onClicked</w:t>
      </w:r>
      <w:proofErr w:type="spellEnd"/>
      <w:proofErr w:type="gramEnd"/>
      <w:r w:rsidRPr="00002496">
        <w:rPr>
          <w:lang w:val="en-US"/>
        </w:rPr>
        <w:t>:</w:t>
      </w:r>
      <w:r w:rsidRPr="00002496">
        <w:rPr>
          <w:color w:val="BEC0C2"/>
          <w:lang w:val="en-US"/>
        </w:rPr>
        <w:t xml:space="preserve"> </w:t>
      </w:r>
      <w:proofErr w:type="spellStart"/>
      <w:r w:rsidRPr="00002496">
        <w:rPr>
          <w:lang w:val="en-US"/>
        </w:rPr>
        <w:t>pageStack.pop</w:t>
      </w:r>
      <w:proofErr w:type="spellEnd"/>
      <w:r w:rsidRPr="00002496">
        <w:rPr>
          <w:lang w:val="en-US"/>
        </w:rPr>
        <w:t>()</w:t>
      </w:r>
    </w:p>
    <w:p w:rsidR="00002496" w:rsidRDefault="00002496" w:rsidP="00002496">
      <w:pPr>
        <w:pStyle w:val="HTML"/>
      </w:pPr>
      <w:r w:rsidRPr="00002496">
        <w:rPr>
          <w:color w:val="BEC0C2"/>
          <w:lang w:val="en-US"/>
        </w:rPr>
        <w:t xml:space="preserve">            </w:t>
      </w:r>
      <w:r>
        <w:t>}</w:t>
      </w:r>
    </w:p>
    <w:p w:rsidR="00002496" w:rsidRDefault="00002496" w:rsidP="00002496">
      <w:pPr>
        <w:pStyle w:val="HTML"/>
      </w:pPr>
    </w:p>
    <w:p w:rsidR="00002496" w:rsidRDefault="00002496" w:rsidP="00002496">
      <w:pPr>
        <w:pStyle w:val="HTML"/>
      </w:pPr>
      <w:r>
        <w:rPr>
          <w:color w:val="BEC0C2"/>
        </w:rPr>
        <w:t xml:space="preserve">        </w:t>
      </w:r>
      <w:r>
        <w:t>}</w:t>
      </w:r>
    </w:p>
    <w:p w:rsidR="00002496" w:rsidRDefault="00002496" w:rsidP="00002496">
      <w:pPr>
        <w:ind w:firstLine="0"/>
        <w:rPr>
          <w:rFonts w:ascii="Courier New" w:eastAsia="Times New Roman" w:hAnsi="Courier New" w:cs="Courier New"/>
          <w:sz w:val="20"/>
          <w:szCs w:val="20"/>
          <w:lang w:val="en-US" w:eastAsia="ru-RU"/>
        </w:rPr>
      </w:pPr>
      <w:r w:rsidRPr="00002496">
        <w:rPr>
          <w:rFonts w:ascii="Courier New" w:eastAsia="Times New Roman" w:hAnsi="Courier New" w:cs="Courier New"/>
          <w:sz w:val="20"/>
          <w:szCs w:val="20"/>
          <w:lang w:eastAsia="ru-RU"/>
        </w:rPr>
        <w:t>}</w:t>
      </w:r>
    </w:p>
    <w:p w:rsidR="00AE5FE2" w:rsidRPr="00AE5FE2" w:rsidRDefault="00AE5FE2" w:rsidP="00002496">
      <w:pPr>
        <w:ind w:firstLine="0"/>
        <w:rPr>
          <w:b/>
          <w:sz w:val="28"/>
        </w:rPr>
      </w:pPr>
    </w:p>
    <w:sectPr w:rsidR="00AE5FE2" w:rsidRPr="00AE5FE2" w:rsidSect="006F5765">
      <w:footerReference w:type="default" r:id="rId20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E46AE" w:rsidRDefault="004E46AE" w:rsidP="006F5765">
      <w:pPr>
        <w:spacing w:line="240" w:lineRule="auto"/>
      </w:pPr>
      <w:r>
        <w:separator/>
      </w:r>
    </w:p>
  </w:endnote>
  <w:endnote w:type="continuationSeparator" w:id="0">
    <w:p w:rsidR="004E46AE" w:rsidRDefault="004E46AE" w:rsidP="006F576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TimesNewRomanPSMT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131941201"/>
      <w:docPartObj>
        <w:docPartGallery w:val="Page Numbers (Bottom of Page)"/>
        <w:docPartUnique/>
      </w:docPartObj>
    </w:sdtPr>
    <w:sdtContent>
      <w:p w:rsidR="003D0739" w:rsidRDefault="003D0739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06BEA">
          <w:rPr>
            <w:noProof/>
          </w:rPr>
          <w:t>16</w:t>
        </w:r>
        <w:r>
          <w:fldChar w:fldCharType="end"/>
        </w:r>
      </w:p>
    </w:sdtContent>
  </w:sdt>
  <w:p w:rsidR="003D0739" w:rsidRDefault="003D0739">
    <w:pPr>
      <w:pStyle w:val="af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E46AE" w:rsidRDefault="004E46AE" w:rsidP="006F5765">
      <w:pPr>
        <w:spacing w:line="240" w:lineRule="auto"/>
      </w:pPr>
      <w:r>
        <w:separator/>
      </w:r>
    </w:p>
  </w:footnote>
  <w:footnote w:type="continuationSeparator" w:id="0">
    <w:p w:rsidR="004E46AE" w:rsidRDefault="004E46AE" w:rsidP="006F576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568EE4BA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</w:rPr>
    </w:lvl>
  </w:abstractNum>
  <w:abstractNum w:abstractNumId="1">
    <w:nsid w:val="01636140"/>
    <w:multiLevelType w:val="hybridMultilevel"/>
    <w:tmpl w:val="483A2704"/>
    <w:lvl w:ilvl="0" w:tplc="04190001">
      <w:start w:val="1"/>
      <w:numFmt w:val="bullet"/>
      <w:lvlText w:val=""/>
      <w:lvlJc w:val="left"/>
      <w:pPr>
        <w:ind w:left="148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0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9" w:hanging="360"/>
      </w:pPr>
      <w:rPr>
        <w:rFonts w:ascii="Wingdings" w:hAnsi="Wingdings" w:hint="default"/>
      </w:rPr>
    </w:lvl>
  </w:abstractNum>
  <w:abstractNum w:abstractNumId="2">
    <w:nsid w:val="1CEF277B"/>
    <w:multiLevelType w:val="hybridMultilevel"/>
    <w:tmpl w:val="BDC4BA36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>
    <w:nsid w:val="1D462BBE"/>
    <w:multiLevelType w:val="hybridMultilevel"/>
    <w:tmpl w:val="C0FE49DA"/>
    <w:lvl w:ilvl="0" w:tplc="04190001">
      <w:start w:val="1"/>
      <w:numFmt w:val="bullet"/>
      <w:lvlText w:val=""/>
      <w:lvlJc w:val="left"/>
      <w:pPr>
        <w:ind w:left="184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9" w:hanging="360"/>
      </w:pPr>
      <w:rPr>
        <w:rFonts w:ascii="Wingdings" w:hAnsi="Wingdings" w:hint="default"/>
      </w:rPr>
    </w:lvl>
  </w:abstractNum>
  <w:abstractNum w:abstractNumId="4">
    <w:nsid w:val="232325C7"/>
    <w:multiLevelType w:val="multilevel"/>
    <w:tmpl w:val="06F89584"/>
    <w:styleLink w:val="a0"/>
    <w:lvl w:ilvl="0">
      <w:start w:val="1"/>
      <w:numFmt w:val="decimal"/>
      <w:lvlText w:val="ШАГ %1."/>
      <w:lvlJc w:val="left"/>
      <w:pPr>
        <w:tabs>
          <w:tab w:val="num" w:pos="1531"/>
        </w:tabs>
        <w:ind w:left="1531" w:hanging="96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lvlText w:val="ШАГ %1.%2."/>
      <w:lvlJc w:val="left"/>
      <w:pPr>
        <w:tabs>
          <w:tab w:val="num" w:pos="2268"/>
        </w:tabs>
        <w:ind w:left="2268" w:hanging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2">
      <w:start w:val="1"/>
      <w:numFmt w:val="decimal"/>
      <w:lvlText w:val="ШАГ %1.%2.%3."/>
      <w:lvlJc w:val="left"/>
      <w:pPr>
        <w:tabs>
          <w:tab w:val="num" w:pos="2722"/>
        </w:tabs>
        <w:ind w:left="2722" w:hanging="130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4"/>
        <w:vertAlign w:val="baseline"/>
      </w:rPr>
    </w:lvl>
    <w:lvl w:ilvl="3">
      <w:start w:val="1"/>
      <w:numFmt w:val="decimal"/>
      <w:lvlText w:val="(%4)"/>
      <w:lvlJc w:val="left"/>
      <w:pPr>
        <w:ind w:left="3071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3431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791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4151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511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871" w:hanging="360"/>
      </w:pPr>
      <w:rPr>
        <w:rFonts w:hint="default"/>
      </w:rPr>
    </w:lvl>
  </w:abstractNum>
  <w:abstractNum w:abstractNumId="5">
    <w:nsid w:val="3172266D"/>
    <w:multiLevelType w:val="hybridMultilevel"/>
    <w:tmpl w:val="CA42D00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6">
    <w:nsid w:val="32534C93"/>
    <w:multiLevelType w:val="multilevel"/>
    <w:tmpl w:val="11E28CA2"/>
    <w:styleLink w:val="a1"/>
    <w:lvl w:ilvl="0">
      <w:start w:val="1"/>
      <w:numFmt w:val="decimal"/>
      <w:lvlText w:val="%1)"/>
      <w:lvlJc w:val="left"/>
      <w:pPr>
        <w:tabs>
          <w:tab w:val="num" w:pos="1134"/>
        </w:tabs>
        <w:ind w:left="1134" w:hanging="357"/>
      </w:pPr>
      <w:rPr>
        <w:rFonts w:hint="default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>
    <w:nsid w:val="3D4A13AA"/>
    <w:multiLevelType w:val="multilevel"/>
    <w:tmpl w:val="132E0C08"/>
    <w:styleLink w:val="a2"/>
    <w:lvl w:ilvl="0">
      <w:start w:val="1"/>
      <w:numFmt w:val="decimal"/>
      <w:lvlText w:val="%1"/>
      <w:lvlJc w:val="left"/>
      <w:pPr>
        <w:tabs>
          <w:tab w:val="num" w:pos="1418"/>
        </w:tabs>
        <w:ind w:left="0" w:firstLine="85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32"/>
        <w:vertAlign w:val="baseline"/>
      </w:rPr>
    </w:lvl>
    <w:lvl w:ilvl="1">
      <w:start w:val="1"/>
      <w:numFmt w:val="decimal"/>
      <w:lvlText w:val="%1.%2"/>
      <w:lvlJc w:val="left"/>
      <w:pPr>
        <w:tabs>
          <w:tab w:val="num" w:pos="1928"/>
        </w:tabs>
        <w:ind w:left="0" w:firstLine="1134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2">
      <w:start w:val="1"/>
      <w:numFmt w:val="decimal"/>
      <w:lvlText w:val="%1.%2.%3"/>
      <w:lvlJc w:val="left"/>
      <w:pPr>
        <w:tabs>
          <w:tab w:val="num" w:pos="2552"/>
        </w:tabs>
        <w:ind w:left="0" w:firstLine="1418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3">
      <w:start w:val="1"/>
      <w:numFmt w:val="decimal"/>
      <w:lvlText w:val="%1.%2.%3.%4"/>
      <w:lvlJc w:val="left"/>
      <w:pPr>
        <w:tabs>
          <w:tab w:val="num" w:pos="3119"/>
        </w:tabs>
        <w:ind w:left="0" w:firstLine="1701"/>
      </w:pPr>
      <w:rPr>
        <w:rFonts w:ascii="Times New Roman" w:hAnsi="Times New Roman" w:hint="default"/>
        <w:b/>
        <w:i w:val="0"/>
        <w:caps w:val="0"/>
        <w:smallCaps w:val="0"/>
        <w:strike w:val="0"/>
        <w:dstrike w:val="0"/>
        <w:vanish w:val="0"/>
        <w:sz w:val="28"/>
        <w:vertAlign w:val="baseline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8">
    <w:nsid w:val="40315A68"/>
    <w:multiLevelType w:val="hybridMultilevel"/>
    <w:tmpl w:val="F1A4A1EA"/>
    <w:lvl w:ilvl="0" w:tplc="8C1CA282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17E18E9"/>
    <w:multiLevelType w:val="hybridMultilevel"/>
    <w:tmpl w:val="AD30A0CC"/>
    <w:lvl w:ilvl="0" w:tplc="AE846A4E">
      <w:start w:val="1"/>
      <w:numFmt w:val="decimal"/>
      <w:lvlText w:val="%1)"/>
      <w:lvlJc w:val="left"/>
      <w:pPr>
        <w:ind w:left="11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49" w:hanging="360"/>
      </w:pPr>
    </w:lvl>
    <w:lvl w:ilvl="2" w:tplc="0419001B" w:tentative="1">
      <w:start w:val="1"/>
      <w:numFmt w:val="lowerRoman"/>
      <w:lvlText w:val="%3."/>
      <w:lvlJc w:val="right"/>
      <w:pPr>
        <w:ind w:left="2569" w:hanging="180"/>
      </w:pPr>
    </w:lvl>
    <w:lvl w:ilvl="3" w:tplc="0419000F" w:tentative="1">
      <w:start w:val="1"/>
      <w:numFmt w:val="decimal"/>
      <w:lvlText w:val="%4."/>
      <w:lvlJc w:val="left"/>
      <w:pPr>
        <w:ind w:left="3289" w:hanging="360"/>
      </w:pPr>
    </w:lvl>
    <w:lvl w:ilvl="4" w:tplc="04190019" w:tentative="1">
      <w:start w:val="1"/>
      <w:numFmt w:val="lowerLetter"/>
      <w:lvlText w:val="%5."/>
      <w:lvlJc w:val="left"/>
      <w:pPr>
        <w:ind w:left="4009" w:hanging="360"/>
      </w:pPr>
    </w:lvl>
    <w:lvl w:ilvl="5" w:tplc="0419001B" w:tentative="1">
      <w:start w:val="1"/>
      <w:numFmt w:val="lowerRoman"/>
      <w:lvlText w:val="%6."/>
      <w:lvlJc w:val="right"/>
      <w:pPr>
        <w:ind w:left="4729" w:hanging="180"/>
      </w:pPr>
    </w:lvl>
    <w:lvl w:ilvl="6" w:tplc="0419000F" w:tentative="1">
      <w:start w:val="1"/>
      <w:numFmt w:val="decimal"/>
      <w:lvlText w:val="%7."/>
      <w:lvlJc w:val="left"/>
      <w:pPr>
        <w:ind w:left="5449" w:hanging="360"/>
      </w:pPr>
    </w:lvl>
    <w:lvl w:ilvl="7" w:tplc="04190019" w:tentative="1">
      <w:start w:val="1"/>
      <w:numFmt w:val="lowerLetter"/>
      <w:lvlText w:val="%8."/>
      <w:lvlJc w:val="left"/>
      <w:pPr>
        <w:ind w:left="6169" w:hanging="360"/>
      </w:pPr>
    </w:lvl>
    <w:lvl w:ilvl="8" w:tplc="0419001B" w:tentative="1">
      <w:start w:val="1"/>
      <w:numFmt w:val="lowerRoman"/>
      <w:lvlText w:val="%9."/>
      <w:lvlJc w:val="right"/>
      <w:pPr>
        <w:ind w:left="6889" w:hanging="180"/>
      </w:pPr>
    </w:lvl>
  </w:abstractNum>
  <w:abstractNum w:abstractNumId="10">
    <w:nsid w:val="5A536183"/>
    <w:multiLevelType w:val="multilevel"/>
    <w:tmpl w:val="99D8801A"/>
    <w:styleLink w:val="a3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357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1">
    <w:nsid w:val="5FB26D59"/>
    <w:multiLevelType w:val="hybridMultilevel"/>
    <w:tmpl w:val="5DACEA44"/>
    <w:lvl w:ilvl="0" w:tplc="25E8B160">
      <w:start w:val="1"/>
      <w:numFmt w:val="decimal"/>
      <w:lvlText w:val="%1)"/>
      <w:lvlJc w:val="left"/>
      <w:pPr>
        <w:ind w:left="975" w:hanging="61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7876FA0"/>
    <w:multiLevelType w:val="hybridMultilevel"/>
    <w:tmpl w:val="5CA47112"/>
    <w:lvl w:ilvl="0" w:tplc="3AD8D98E">
      <w:start w:val="1"/>
      <w:numFmt w:val="decimal"/>
      <w:lvlText w:val="%1."/>
      <w:lvlJc w:val="left"/>
      <w:pPr>
        <w:ind w:left="1080" w:hanging="360"/>
      </w:pPr>
      <w:rPr>
        <w:rFonts w:ascii="Times New Roman" w:eastAsiaTheme="minorHAnsi" w:hAnsi="Times New Roman" w:cstheme="minorBidi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6FF90237"/>
    <w:multiLevelType w:val="hybridMultilevel"/>
    <w:tmpl w:val="52B8DA6A"/>
    <w:lvl w:ilvl="0" w:tplc="7B18EC1E">
      <w:start w:val="1"/>
      <w:numFmt w:val="bullet"/>
      <w:pStyle w:val="a4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>
    <w:nsid w:val="75F45C0E"/>
    <w:multiLevelType w:val="hybridMultilevel"/>
    <w:tmpl w:val="1CB6EC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4"/>
  </w:num>
  <w:num w:numId="4">
    <w:abstractNumId w:val="13"/>
  </w:num>
  <w:num w:numId="5">
    <w:abstractNumId w:val="6"/>
  </w:num>
  <w:num w:numId="6">
    <w:abstractNumId w:val="10"/>
  </w:num>
  <w:num w:numId="7">
    <w:abstractNumId w:val="14"/>
  </w:num>
  <w:num w:numId="8">
    <w:abstractNumId w:val="9"/>
  </w:num>
  <w:num w:numId="9">
    <w:abstractNumId w:val="1"/>
  </w:num>
  <w:num w:numId="10">
    <w:abstractNumId w:val="3"/>
  </w:num>
  <w:num w:numId="11">
    <w:abstractNumId w:val="2"/>
  </w:num>
  <w:num w:numId="12">
    <w:abstractNumId w:val="5"/>
  </w:num>
  <w:num w:numId="13">
    <w:abstractNumId w:val="11"/>
  </w:num>
  <w:num w:numId="14">
    <w:abstractNumId w:val="8"/>
  </w:num>
  <w:num w:numId="15">
    <w:abstractNumId w:val="12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attachedTemplate r:id="rId1"/>
  <w:documentProtection w:formatting="1" w:enforcement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FB2"/>
    <w:rsid w:val="00002496"/>
    <w:rsid w:val="00002EC8"/>
    <w:rsid w:val="000051DD"/>
    <w:rsid w:val="00012A44"/>
    <w:rsid w:val="00022A35"/>
    <w:rsid w:val="00023FE5"/>
    <w:rsid w:val="00036953"/>
    <w:rsid w:val="00065A74"/>
    <w:rsid w:val="00077829"/>
    <w:rsid w:val="00077DC9"/>
    <w:rsid w:val="00083DF7"/>
    <w:rsid w:val="00091510"/>
    <w:rsid w:val="00091B30"/>
    <w:rsid w:val="000A5267"/>
    <w:rsid w:val="000B5A3A"/>
    <w:rsid w:val="00102090"/>
    <w:rsid w:val="00107E71"/>
    <w:rsid w:val="00126EF4"/>
    <w:rsid w:val="00145863"/>
    <w:rsid w:val="00157765"/>
    <w:rsid w:val="001966D9"/>
    <w:rsid w:val="001A2F1C"/>
    <w:rsid w:val="001A5FA5"/>
    <w:rsid w:val="001B53FF"/>
    <w:rsid w:val="001B5447"/>
    <w:rsid w:val="001D06A8"/>
    <w:rsid w:val="001D579A"/>
    <w:rsid w:val="001D7F0C"/>
    <w:rsid w:val="001E05AE"/>
    <w:rsid w:val="001E14DC"/>
    <w:rsid w:val="001E5CE9"/>
    <w:rsid w:val="001F01D3"/>
    <w:rsid w:val="001F1095"/>
    <w:rsid w:val="00213347"/>
    <w:rsid w:val="00221AEB"/>
    <w:rsid w:val="00233217"/>
    <w:rsid w:val="00237467"/>
    <w:rsid w:val="002406F9"/>
    <w:rsid w:val="00246DB1"/>
    <w:rsid w:val="0026021D"/>
    <w:rsid w:val="00274363"/>
    <w:rsid w:val="002808CA"/>
    <w:rsid w:val="00282847"/>
    <w:rsid w:val="00286427"/>
    <w:rsid w:val="00292F05"/>
    <w:rsid w:val="002B67F0"/>
    <w:rsid w:val="002C4EB9"/>
    <w:rsid w:val="002C54F6"/>
    <w:rsid w:val="002E0AA2"/>
    <w:rsid w:val="002E7BB1"/>
    <w:rsid w:val="002F5983"/>
    <w:rsid w:val="002F67B0"/>
    <w:rsid w:val="002F6E2E"/>
    <w:rsid w:val="00312DB6"/>
    <w:rsid w:val="0031794B"/>
    <w:rsid w:val="003216E3"/>
    <w:rsid w:val="00322957"/>
    <w:rsid w:val="0032396F"/>
    <w:rsid w:val="00350A2D"/>
    <w:rsid w:val="003567EE"/>
    <w:rsid w:val="00357122"/>
    <w:rsid w:val="00363A59"/>
    <w:rsid w:val="00370B15"/>
    <w:rsid w:val="00381803"/>
    <w:rsid w:val="0039759E"/>
    <w:rsid w:val="003A07A0"/>
    <w:rsid w:val="003A5ED5"/>
    <w:rsid w:val="003C080C"/>
    <w:rsid w:val="003D0739"/>
    <w:rsid w:val="003D6233"/>
    <w:rsid w:val="003E0391"/>
    <w:rsid w:val="003E2DD8"/>
    <w:rsid w:val="003F72FC"/>
    <w:rsid w:val="00410852"/>
    <w:rsid w:val="00432987"/>
    <w:rsid w:val="00447720"/>
    <w:rsid w:val="004540AF"/>
    <w:rsid w:val="004572BB"/>
    <w:rsid w:val="0047261B"/>
    <w:rsid w:val="00481D47"/>
    <w:rsid w:val="004C3039"/>
    <w:rsid w:val="004D0C53"/>
    <w:rsid w:val="004E0238"/>
    <w:rsid w:val="004E46AE"/>
    <w:rsid w:val="004F4613"/>
    <w:rsid w:val="004F6551"/>
    <w:rsid w:val="00500985"/>
    <w:rsid w:val="00501514"/>
    <w:rsid w:val="00506F6F"/>
    <w:rsid w:val="005141EB"/>
    <w:rsid w:val="00515F4A"/>
    <w:rsid w:val="00531125"/>
    <w:rsid w:val="00533DF0"/>
    <w:rsid w:val="00555B05"/>
    <w:rsid w:val="0055714E"/>
    <w:rsid w:val="00581AA2"/>
    <w:rsid w:val="005C276F"/>
    <w:rsid w:val="005C6E20"/>
    <w:rsid w:val="005F0EB3"/>
    <w:rsid w:val="00605902"/>
    <w:rsid w:val="006079D2"/>
    <w:rsid w:val="0061534D"/>
    <w:rsid w:val="00640013"/>
    <w:rsid w:val="0064607E"/>
    <w:rsid w:val="00647129"/>
    <w:rsid w:val="00652477"/>
    <w:rsid w:val="00663844"/>
    <w:rsid w:val="006716FA"/>
    <w:rsid w:val="00672DDA"/>
    <w:rsid w:val="00695EBB"/>
    <w:rsid w:val="006A4EF2"/>
    <w:rsid w:val="006B07CD"/>
    <w:rsid w:val="006B6D6A"/>
    <w:rsid w:val="006C2E92"/>
    <w:rsid w:val="006C553F"/>
    <w:rsid w:val="006D1309"/>
    <w:rsid w:val="006F5765"/>
    <w:rsid w:val="007268D3"/>
    <w:rsid w:val="00735530"/>
    <w:rsid w:val="0074662A"/>
    <w:rsid w:val="00756A12"/>
    <w:rsid w:val="00762439"/>
    <w:rsid w:val="00763344"/>
    <w:rsid w:val="007755F0"/>
    <w:rsid w:val="007A77AB"/>
    <w:rsid w:val="007C110B"/>
    <w:rsid w:val="007E6A8A"/>
    <w:rsid w:val="0080287C"/>
    <w:rsid w:val="0081314F"/>
    <w:rsid w:val="00813CA5"/>
    <w:rsid w:val="00817A3A"/>
    <w:rsid w:val="0083488D"/>
    <w:rsid w:val="0083758B"/>
    <w:rsid w:val="00854B35"/>
    <w:rsid w:val="0086301B"/>
    <w:rsid w:val="008758DA"/>
    <w:rsid w:val="00885A2F"/>
    <w:rsid w:val="00897D04"/>
    <w:rsid w:val="008A01CB"/>
    <w:rsid w:val="008A0C03"/>
    <w:rsid w:val="008A20B0"/>
    <w:rsid w:val="008A3FBD"/>
    <w:rsid w:val="008A755E"/>
    <w:rsid w:val="008B6724"/>
    <w:rsid w:val="008B7CEC"/>
    <w:rsid w:val="008C0B4B"/>
    <w:rsid w:val="008D5C5A"/>
    <w:rsid w:val="008E3888"/>
    <w:rsid w:val="008F5FA1"/>
    <w:rsid w:val="009211D3"/>
    <w:rsid w:val="00932272"/>
    <w:rsid w:val="009352DC"/>
    <w:rsid w:val="00942B82"/>
    <w:rsid w:val="009433CD"/>
    <w:rsid w:val="00946009"/>
    <w:rsid w:val="00951193"/>
    <w:rsid w:val="00955E75"/>
    <w:rsid w:val="00962F5C"/>
    <w:rsid w:val="0096359F"/>
    <w:rsid w:val="009C16D9"/>
    <w:rsid w:val="009D43CF"/>
    <w:rsid w:val="009F6410"/>
    <w:rsid w:val="00A01015"/>
    <w:rsid w:val="00A2186E"/>
    <w:rsid w:val="00A22728"/>
    <w:rsid w:val="00A311F0"/>
    <w:rsid w:val="00A40D0C"/>
    <w:rsid w:val="00A42CE1"/>
    <w:rsid w:val="00A5602E"/>
    <w:rsid w:val="00A57535"/>
    <w:rsid w:val="00A636F9"/>
    <w:rsid w:val="00A71E78"/>
    <w:rsid w:val="00A72BB6"/>
    <w:rsid w:val="00A879B2"/>
    <w:rsid w:val="00A97D68"/>
    <w:rsid w:val="00AA3FB2"/>
    <w:rsid w:val="00AA72F4"/>
    <w:rsid w:val="00AB3065"/>
    <w:rsid w:val="00AB51C1"/>
    <w:rsid w:val="00AC5282"/>
    <w:rsid w:val="00AD1317"/>
    <w:rsid w:val="00AE5FE2"/>
    <w:rsid w:val="00B31F65"/>
    <w:rsid w:val="00B51CA4"/>
    <w:rsid w:val="00B541CB"/>
    <w:rsid w:val="00B55BF4"/>
    <w:rsid w:val="00B728F7"/>
    <w:rsid w:val="00B7553F"/>
    <w:rsid w:val="00B95350"/>
    <w:rsid w:val="00BB3B31"/>
    <w:rsid w:val="00BB7B9A"/>
    <w:rsid w:val="00BD09F4"/>
    <w:rsid w:val="00BD28BE"/>
    <w:rsid w:val="00BF53A6"/>
    <w:rsid w:val="00BF7AA5"/>
    <w:rsid w:val="00C06BEA"/>
    <w:rsid w:val="00C30690"/>
    <w:rsid w:val="00C52369"/>
    <w:rsid w:val="00C553A2"/>
    <w:rsid w:val="00C709C4"/>
    <w:rsid w:val="00C71CEA"/>
    <w:rsid w:val="00CC7197"/>
    <w:rsid w:val="00CE5BAE"/>
    <w:rsid w:val="00CF3FBC"/>
    <w:rsid w:val="00CF74F3"/>
    <w:rsid w:val="00D03B34"/>
    <w:rsid w:val="00D0641D"/>
    <w:rsid w:val="00D23022"/>
    <w:rsid w:val="00D25675"/>
    <w:rsid w:val="00D35D81"/>
    <w:rsid w:val="00D36091"/>
    <w:rsid w:val="00D74B05"/>
    <w:rsid w:val="00D82920"/>
    <w:rsid w:val="00D902C1"/>
    <w:rsid w:val="00D94300"/>
    <w:rsid w:val="00D95940"/>
    <w:rsid w:val="00DA3A6B"/>
    <w:rsid w:val="00DA7C2F"/>
    <w:rsid w:val="00DB3EE0"/>
    <w:rsid w:val="00DC4152"/>
    <w:rsid w:val="00DD0329"/>
    <w:rsid w:val="00DD0BE6"/>
    <w:rsid w:val="00DD2094"/>
    <w:rsid w:val="00DE5EA2"/>
    <w:rsid w:val="00E03B00"/>
    <w:rsid w:val="00E12FAA"/>
    <w:rsid w:val="00E22E69"/>
    <w:rsid w:val="00E32806"/>
    <w:rsid w:val="00E3562C"/>
    <w:rsid w:val="00E50F7B"/>
    <w:rsid w:val="00E559A5"/>
    <w:rsid w:val="00E67111"/>
    <w:rsid w:val="00E775D6"/>
    <w:rsid w:val="00EA5830"/>
    <w:rsid w:val="00EB0594"/>
    <w:rsid w:val="00EC591F"/>
    <w:rsid w:val="00EE2D95"/>
    <w:rsid w:val="00EE73F5"/>
    <w:rsid w:val="00F11243"/>
    <w:rsid w:val="00F142AA"/>
    <w:rsid w:val="00F40727"/>
    <w:rsid w:val="00F409C3"/>
    <w:rsid w:val="00F51D6C"/>
    <w:rsid w:val="00FA0FC3"/>
    <w:rsid w:val="00FA69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2F6E2E"/>
    <w:pPr>
      <w:spacing w:before="160" w:line="240" w:lineRule="auto"/>
      <w:ind w:left="709"/>
      <w:contextualSpacing/>
    </w:pPr>
    <w:rPr>
      <w:rFonts w:ascii="Consolas" w:hAnsi="Consolas"/>
      <w:sz w:val="24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5">
    <w:name w:val="Normal"/>
    <w:qFormat/>
    <w:rsid w:val="006D1309"/>
    <w:pPr>
      <w:spacing w:after="0" w:line="36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1">
    <w:name w:val="heading 1"/>
    <w:next w:val="a5"/>
    <w:link w:val="10"/>
    <w:uiPriority w:val="9"/>
    <w:qFormat/>
    <w:rsid w:val="0083488D"/>
    <w:pPr>
      <w:keepNext/>
      <w:keepLines/>
      <w:pageBreakBefore/>
      <w:spacing w:before="240" w:after="480" w:line="288" w:lineRule="auto"/>
      <w:outlineLvl w:val="0"/>
    </w:pPr>
    <w:rPr>
      <w:rFonts w:ascii="Times New Roman" w:eastAsiaTheme="majorEastAsia" w:hAnsi="Times New Roman" w:cstheme="majorBidi"/>
      <w:b/>
      <w:sz w:val="32"/>
      <w:szCs w:val="32"/>
    </w:rPr>
  </w:style>
  <w:style w:type="paragraph" w:styleId="2">
    <w:name w:val="heading 2"/>
    <w:next w:val="a5"/>
    <w:link w:val="20"/>
    <w:uiPriority w:val="9"/>
    <w:unhideWhenUsed/>
    <w:qFormat/>
    <w:rsid w:val="0083488D"/>
    <w:pPr>
      <w:keepNext/>
      <w:keepLines/>
      <w:spacing w:before="240" w:after="24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paragraph" w:styleId="3">
    <w:name w:val="heading 3"/>
    <w:next w:val="a5"/>
    <w:link w:val="30"/>
    <w:uiPriority w:val="9"/>
    <w:unhideWhenUsed/>
    <w:qFormat/>
    <w:rsid w:val="0083488D"/>
    <w:pPr>
      <w:keepNext/>
      <w:keepLines/>
      <w:spacing w:before="240" w:after="240" w:line="288" w:lineRule="auto"/>
      <w:outlineLvl w:val="2"/>
    </w:pPr>
    <w:rPr>
      <w:rFonts w:ascii="Times New Roman" w:eastAsiaTheme="majorEastAsia" w:hAnsi="Times New Roman" w:cstheme="majorBidi"/>
      <w:b/>
      <w:sz w:val="28"/>
      <w:szCs w:val="24"/>
    </w:rPr>
  </w:style>
  <w:style w:type="paragraph" w:styleId="4">
    <w:name w:val="heading 4"/>
    <w:basedOn w:val="a5"/>
    <w:next w:val="a5"/>
    <w:link w:val="40"/>
    <w:uiPriority w:val="9"/>
    <w:unhideWhenUsed/>
    <w:qFormat/>
    <w:rsid w:val="0083488D"/>
    <w:pPr>
      <w:keepNext/>
      <w:keepLines/>
      <w:spacing w:before="240" w:after="240"/>
      <w:ind w:firstLine="0"/>
      <w:jc w:val="left"/>
      <w:outlineLvl w:val="3"/>
    </w:pPr>
    <w:rPr>
      <w:rFonts w:eastAsiaTheme="majorEastAsia" w:cstheme="majorBidi"/>
      <w:b/>
      <w:iCs/>
      <w:sz w:val="28"/>
    </w:rPr>
  </w:style>
  <w:style w:type="character" w:default="1" w:styleId="a6">
    <w:name w:val="Default Paragraph Font"/>
    <w:uiPriority w:val="1"/>
    <w:semiHidden/>
    <w:unhideWhenUsed/>
  </w:style>
  <w:style w:type="table" w:default="1" w:styleId="a7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8">
    <w:name w:val="No List"/>
    <w:uiPriority w:val="99"/>
    <w:semiHidden/>
    <w:unhideWhenUsed/>
  </w:style>
  <w:style w:type="numbering" w:customStyle="1" w:styleId="a2">
    <w:name w:val="Нумерация заголовков"/>
    <w:uiPriority w:val="99"/>
    <w:rsid w:val="009F6410"/>
    <w:pPr>
      <w:numPr>
        <w:numId w:val="1"/>
      </w:numPr>
    </w:pPr>
  </w:style>
  <w:style w:type="character" w:customStyle="1" w:styleId="10">
    <w:name w:val="Заголовок 1 Знак"/>
    <w:basedOn w:val="a6"/>
    <w:link w:val="1"/>
    <w:uiPriority w:val="9"/>
    <w:rsid w:val="0083488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20">
    <w:name w:val="Заголовок 2 Знак"/>
    <w:basedOn w:val="a6"/>
    <w:link w:val="2"/>
    <w:uiPriority w:val="9"/>
    <w:rsid w:val="0083488D"/>
    <w:rPr>
      <w:rFonts w:ascii="Times New Roman" w:eastAsiaTheme="majorEastAsia" w:hAnsi="Times New Roman" w:cstheme="majorBidi"/>
      <w:b/>
      <w:sz w:val="28"/>
      <w:szCs w:val="26"/>
    </w:rPr>
  </w:style>
  <w:style w:type="numbering" w:customStyle="1" w:styleId="a0">
    <w:name w:val="Алгоритм"/>
    <w:uiPriority w:val="99"/>
    <w:rsid w:val="00A97D68"/>
    <w:pPr>
      <w:numPr>
        <w:numId w:val="3"/>
      </w:numPr>
    </w:pPr>
  </w:style>
  <w:style w:type="character" w:customStyle="1" w:styleId="30">
    <w:name w:val="Заголовок 3 Знак"/>
    <w:basedOn w:val="a6"/>
    <w:link w:val="3"/>
    <w:uiPriority w:val="9"/>
    <w:rsid w:val="0083488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40">
    <w:name w:val="Заголовок 4 Знак"/>
    <w:basedOn w:val="a6"/>
    <w:link w:val="4"/>
    <w:uiPriority w:val="9"/>
    <w:rsid w:val="0083488D"/>
    <w:rPr>
      <w:rFonts w:ascii="Times New Roman" w:eastAsiaTheme="majorEastAsia" w:hAnsi="Times New Roman" w:cstheme="majorBidi"/>
      <w:b/>
      <w:iCs/>
      <w:sz w:val="28"/>
    </w:rPr>
  </w:style>
  <w:style w:type="paragraph" w:customStyle="1" w:styleId="a9">
    <w:name w:val="Код"/>
    <w:qFormat/>
    <w:rsid w:val="002F6E2E"/>
    <w:pPr>
      <w:spacing w:before="160" w:line="240" w:lineRule="auto"/>
      <w:ind w:left="709"/>
      <w:contextualSpacing/>
    </w:pPr>
    <w:rPr>
      <w:rFonts w:ascii="Consolas" w:hAnsi="Consolas"/>
      <w:sz w:val="24"/>
    </w:rPr>
  </w:style>
  <w:style w:type="paragraph" w:styleId="aa">
    <w:name w:val="caption"/>
    <w:basedOn w:val="a5"/>
    <w:next w:val="a5"/>
    <w:uiPriority w:val="35"/>
    <w:unhideWhenUsed/>
    <w:qFormat/>
    <w:rsid w:val="0083488D"/>
    <w:pPr>
      <w:spacing w:after="200" w:line="240" w:lineRule="auto"/>
      <w:jc w:val="center"/>
    </w:pPr>
    <w:rPr>
      <w:iCs/>
      <w:szCs w:val="18"/>
    </w:rPr>
  </w:style>
  <w:style w:type="paragraph" w:styleId="a">
    <w:name w:val="List Bullet"/>
    <w:basedOn w:val="a5"/>
    <w:uiPriority w:val="99"/>
    <w:semiHidden/>
    <w:unhideWhenUsed/>
    <w:rsid w:val="0083488D"/>
    <w:pPr>
      <w:numPr>
        <w:numId w:val="2"/>
      </w:numPr>
      <w:spacing w:before="240" w:after="240"/>
      <w:ind w:left="1066" w:hanging="357"/>
    </w:pPr>
  </w:style>
  <w:style w:type="paragraph" w:styleId="a4">
    <w:name w:val="List Paragraph"/>
    <w:basedOn w:val="a5"/>
    <w:uiPriority w:val="34"/>
    <w:qFormat/>
    <w:rsid w:val="002F6E2E"/>
    <w:pPr>
      <w:numPr>
        <w:numId w:val="4"/>
      </w:numPr>
      <w:spacing w:before="160" w:after="160"/>
      <w:ind w:left="1066" w:hanging="357"/>
    </w:pPr>
  </w:style>
  <w:style w:type="paragraph" w:styleId="ab">
    <w:name w:val="TOC Heading"/>
    <w:basedOn w:val="1"/>
    <w:next w:val="a5"/>
    <w:uiPriority w:val="39"/>
    <w:unhideWhenUsed/>
    <w:qFormat/>
    <w:rsid w:val="002F6E2E"/>
    <w:pPr>
      <w:pageBreakBefore w:val="0"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ru-RU"/>
    </w:rPr>
  </w:style>
  <w:style w:type="paragraph" w:styleId="11">
    <w:name w:val="toc 1"/>
    <w:basedOn w:val="a5"/>
    <w:next w:val="a5"/>
    <w:autoRedefine/>
    <w:uiPriority w:val="39"/>
    <w:unhideWhenUsed/>
    <w:qFormat/>
    <w:rsid w:val="003216E3"/>
    <w:pPr>
      <w:spacing w:after="100"/>
      <w:jc w:val="left"/>
    </w:pPr>
  </w:style>
  <w:style w:type="paragraph" w:styleId="21">
    <w:name w:val="toc 2"/>
    <w:basedOn w:val="a5"/>
    <w:next w:val="a5"/>
    <w:autoRedefine/>
    <w:uiPriority w:val="39"/>
    <w:unhideWhenUsed/>
    <w:qFormat/>
    <w:rsid w:val="002F6E2E"/>
    <w:pPr>
      <w:spacing w:after="100"/>
      <w:ind w:left="240"/>
    </w:pPr>
  </w:style>
  <w:style w:type="character" w:styleId="ac">
    <w:name w:val="Hyperlink"/>
    <w:basedOn w:val="a6"/>
    <w:uiPriority w:val="99"/>
    <w:unhideWhenUsed/>
    <w:rsid w:val="002F6E2E"/>
    <w:rPr>
      <w:color w:val="0563C1" w:themeColor="hyperlink"/>
      <w:u w:val="single"/>
    </w:rPr>
  </w:style>
  <w:style w:type="paragraph" w:styleId="41">
    <w:name w:val="toc 4"/>
    <w:basedOn w:val="a5"/>
    <w:next w:val="a5"/>
    <w:autoRedefine/>
    <w:uiPriority w:val="39"/>
    <w:unhideWhenUsed/>
    <w:rsid w:val="003216E3"/>
    <w:pPr>
      <w:tabs>
        <w:tab w:val="left" w:pos="1540"/>
        <w:tab w:val="right" w:leader="dot" w:pos="9345"/>
      </w:tabs>
      <w:spacing w:after="100"/>
      <w:ind w:left="720"/>
      <w:jc w:val="left"/>
    </w:pPr>
  </w:style>
  <w:style w:type="numbering" w:customStyle="1" w:styleId="a1">
    <w:name w:val="Список с нумерацией"/>
    <w:uiPriority w:val="99"/>
    <w:rsid w:val="00A97D68"/>
    <w:pPr>
      <w:numPr>
        <w:numId w:val="5"/>
      </w:numPr>
    </w:pPr>
  </w:style>
  <w:style w:type="numbering" w:customStyle="1" w:styleId="a3">
    <w:name w:val="Нумерация в списке литературы"/>
    <w:uiPriority w:val="99"/>
    <w:rsid w:val="00126EF4"/>
    <w:pPr>
      <w:numPr>
        <w:numId w:val="6"/>
      </w:numPr>
    </w:pPr>
  </w:style>
  <w:style w:type="paragraph" w:styleId="ad">
    <w:name w:val="Title"/>
    <w:basedOn w:val="a5"/>
    <w:next w:val="ae"/>
    <w:link w:val="af"/>
    <w:qFormat/>
    <w:rsid w:val="00077DC9"/>
    <w:pPr>
      <w:suppressAutoHyphens/>
      <w:spacing w:after="120" w:line="240" w:lineRule="auto"/>
      <w:ind w:firstLine="0"/>
      <w:contextualSpacing w:val="0"/>
      <w:jc w:val="center"/>
    </w:pPr>
    <w:rPr>
      <w:rFonts w:eastAsia="Times New Roman" w:cs="Times New Roman"/>
      <w:b/>
      <w:szCs w:val="20"/>
      <w:lang w:val="x-none" w:eastAsia="ar-SA"/>
    </w:rPr>
  </w:style>
  <w:style w:type="character" w:customStyle="1" w:styleId="af">
    <w:name w:val="Название Знак"/>
    <w:basedOn w:val="a6"/>
    <w:link w:val="ad"/>
    <w:rsid w:val="00077DC9"/>
    <w:rPr>
      <w:rFonts w:ascii="Times New Roman" w:eastAsia="Times New Roman" w:hAnsi="Times New Roman" w:cs="Times New Roman"/>
      <w:b/>
      <w:sz w:val="24"/>
      <w:szCs w:val="20"/>
      <w:lang w:val="x-none" w:eastAsia="ar-SA"/>
    </w:rPr>
  </w:style>
  <w:style w:type="paragraph" w:styleId="ae">
    <w:name w:val="Subtitle"/>
    <w:basedOn w:val="a5"/>
    <w:next w:val="a5"/>
    <w:link w:val="af0"/>
    <w:uiPriority w:val="11"/>
    <w:qFormat/>
    <w:rsid w:val="00077DC9"/>
    <w:pPr>
      <w:numPr>
        <w:ilvl w:val="1"/>
      </w:numPr>
      <w:spacing w:after="160"/>
      <w:ind w:firstLine="709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0">
    <w:name w:val="Подзаголовок Знак"/>
    <w:basedOn w:val="a6"/>
    <w:link w:val="ae"/>
    <w:uiPriority w:val="11"/>
    <w:rsid w:val="00077DC9"/>
    <w:rPr>
      <w:rFonts w:eastAsiaTheme="minorEastAsia"/>
      <w:color w:val="5A5A5A" w:themeColor="text1" w:themeTint="A5"/>
      <w:spacing w:val="15"/>
    </w:rPr>
  </w:style>
  <w:style w:type="paragraph" w:customStyle="1" w:styleId="af1">
    <w:name w:val="Обычный в титульнике"/>
    <w:basedOn w:val="a5"/>
    <w:link w:val="af2"/>
    <w:qFormat/>
    <w:rsid w:val="009F6410"/>
    <w:pPr>
      <w:spacing w:after="120" w:line="259" w:lineRule="auto"/>
      <w:ind w:left="708" w:firstLine="0"/>
      <w:contextualSpacing w:val="0"/>
      <w:jc w:val="center"/>
    </w:pPr>
    <w:rPr>
      <w:color w:val="000000" w:themeColor="text1"/>
      <w:sz w:val="28"/>
      <w:szCs w:val="28"/>
    </w:rPr>
  </w:style>
  <w:style w:type="character" w:customStyle="1" w:styleId="af2">
    <w:name w:val="Обычный в титульнике Знак"/>
    <w:basedOn w:val="a6"/>
    <w:link w:val="af1"/>
    <w:rsid w:val="009F6410"/>
    <w:rPr>
      <w:rFonts w:ascii="Times New Roman" w:hAnsi="Times New Roman"/>
      <w:color w:val="000000" w:themeColor="text1"/>
      <w:sz w:val="28"/>
      <w:szCs w:val="28"/>
    </w:rPr>
  </w:style>
  <w:style w:type="paragraph" w:styleId="af3">
    <w:name w:val="header"/>
    <w:basedOn w:val="a5"/>
    <w:link w:val="af4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Верхний колонтитул Знак"/>
    <w:basedOn w:val="a6"/>
    <w:link w:val="af3"/>
    <w:uiPriority w:val="99"/>
    <w:rsid w:val="006F5765"/>
    <w:rPr>
      <w:rFonts w:ascii="Times New Roman" w:hAnsi="Times New Roman"/>
      <w:sz w:val="24"/>
    </w:rPr>
  </w:style>
  <w:style w:type="paragraph" w:styleId="af5">
    <w:name w:val="footer"/>
    <w:basedOn w:val="a5"/>
    <w:link w:val="af6"/>
    <w:uiPriority w:val="99"/>
    <w:unhideWhenUsed/>
    <w:rsid w:val="006F5765"/>
    <w:pPr>
      <w:tabs>
        <w:tab w:val="center" w:pos="4677"/>
        <w:tab w:val="right" w:pos="9355"/>
      </w:tabs>
      <w:spacing w:line="240" w:lineRule="auto"/>
    </w:pPr>
  </w:style>
  <w:style w:type="character" w:customStyle="1" w:styleId="af6">
    <w:name w:val="Нижний колонтитул Знак"/>
    <w:basedOn w:val="a6"/>
    <w:link w:val="af5"/>
    <w:uiPriority w:val="99"/>
    <w:rsid w:val="006F5765"/>
    <w:rPr>
      <w:rFonts w:ascii="Times New Roman" w:hAnsi="Times New Roman"/>
      <w:sz w:val="24"/>
    </w:rPr>
  </w:style>
  <w:style w:type="paragraph" w:styleId="af7">
    <w:name w:val="Normal (Web)"/>
    <w:basedOn w:val="a5"/>
    <w:uiPriority w:val="99"/>
    <w:unhideWhenUsed/>
    <w:rsid w:val="006079D2"/>
    <w:pPr>
      <w:spacing w:before="100" w:beforeAutospacing="1" w:after="100" w:afterAutospacing="1" w:line="240" w:lineRule="auto"/>
      <w:ind w:firstLine="0"/>
      <w:contextualSpacing w:val="0"/>
      <w:jc w:val="left"/>
    </w:pPr>
    <w:rPr>
      <w:rFonts w:eastAsia="Times New Roman" w:cs="Times New Roman"/>
      <w:szCs w:val="24"/>
      <w:lang w:eastAsia="ru-RU"/>
    </w:rPr>
  </w:style>
  <w:style w:type="paragraph" w:styleId="af8">
    <w:name w:val="Balloon Text"/>
    <w:basedOn w:val="a5"/>
    <w:link w:val="af9"/>
    <w:uiPriority w:val="99"/>
    <w:semiHidden/>
    <w:unhideWhenUsed/>
    <w:rsid w:val="001A5FA5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9">
    <w:name w:val="Текст выноски Знак"/>
    <w:basedOn w:val="a6"/>
    <w:link w:val="af8"/>
    <w:uiPriority w:val="99"/>
    <w:semiHidden/>
    <w:rsid w:val="001A5FA5"/>
    <w:rPr>
      <w:rFonts w:ascii="Tahoma" w:hAnsi="Tahoma" w:cs="Tahoma"/>
      <w:sz w:val="16"/>
      <w:szCs w:val="16"/>
    </w:rPr>
  </w:style>
  <w:style w:type="paragraph" w:styleId="31">
    <w:name w:val="toc 3"/>
    <w:basedOn w:val="a5"/>
    <w:next w:val="a5"/>
    <w:autoRedefine/>
    <w:uiPriority w:val="39"/>
    <w:unhideWhenUsed/>
    <w:qFormat/>
    <w:rsid w:val="00663844"/>
    <w:pPr>
      <w:spacing w:after="100"/>
      <w:ind w:left="480"/>
    </w:pPr>
  </w:style>
  <w:style w:type="table" w:styleId="afa">
    <w:name w:val="Table Grid"/>
    <w:basedOn w:val="a7"/>
    <w:uiPriority w:val="39"/>
    <w:rsid w:val="00F51D6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-4">
    <w:name w:val="Light Shading Accent 4"/>
    <w:basedOn w:val="a7"/>
    <w:uiPriority w:val="60"/>
    <w:rsid w:val="00F51D6C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-5">
    <w:name w:val="Light Shading Accent 5"/>
    <w:basedOn w:val="a7"/>
    <w:uiPriority w:val="60"/>
    <w:rsid w:val="00F51D6C"/>
    <w:pPr>
      <w:spacing w:after="0" w:line="240" w:lineRule="auto"/>
    </w:pPr>
    <w:rPr>
      <w:color w:val="2F5496" w:themeColor="accent5" w:themeShade="BF"/>
    </w:rPr>
    <w:tblPr>
      <w:tblStyleRowBandSize w:val="1"/>
      <w:tblStyleColBandSize w:val="1"/>
      <w:tblBorders>
        <w:top w:val="single" w:sz="8" w:space="0" w:color="4472C4" w:themeColor="accent5"/>
        <w:bottom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5"/>
          <w:left w:val="nil"/>
          <w:bottom w:val="single" w:sz="8" w:space="0" w:color="4472C4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5" w:themeFillTint="3F"/>
      </w:tcPr>
    </w:tblStylePr>
  </w:style>
  <w:style w:type="table" w:styleId="-6">
    <w:name w:val="Light Shading Accent 6"/>
    <w:basedOn w:val="a7"/>
    <w:uiPriority w:val="60"/>
    <w:rsid w:val="00F51D6C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table" w:styleId="-1">
    <w:name w:val="Light List Accent 1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</w:style>
  <w:style w:type="table" w:styleId="-50">
    <w:name w:val="Light List Accent 5"/>
    <w:basedOn w:val="a7"/>
    <w:uiPriority w:val="61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table" w:styleId="1-5">
    <w:name w:val="Medium Shading 1 Accent 5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5" w:themeTint="BF"/>
        <w:left w:val="single" w:sz="8" w:space="0" w:color="7295D2" w:themeColor="accent5" w:themeTint="BF"/>
        <w:bottom w:val="single" w:sz="8" w:space="0" w:color="7295D2" w:themeColor="accent5" w:themeTint="BF"/>
        <w:right w:val="single" w:sz="8" w:space="0" w:color="7295D2" w:themeColor="accent5" w:themeTint="BF"/>
        <w:insideH w:val="single" w:sz="8" w:space="0" w:color="7295D2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5" w:themeTint="BF"/>
          <w:left w:val="single" w:sz="8" w:space="0" w:color="7295D2" w:themeColor="accent5" w:themeTint="BF"/>
          <w:bottom w:val="single" w:sz="8" w:space="0" w:color="7295D2" w:themeColor="accent5" w:themeTint="BF"/>
          <w:right w:val="single" w:sz="8" w:space="0" w:color="7295D2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7"/>
    <w:uiPriority w:val="63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3-6">
    <w:name w:val="Medium Grid 3 Accent 6"/>
    <w:basedOn w:val="a7"/>
    <w:uiPriority w:val="69"/>
    <w:rsid w:val="00F51D6C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3-1">
    <w:name w:val="Medium Grid 3 Accent 1"/>
    <w:basedOn w:val="a7"/>
    <w:uiPriority w:val="69"/>
    <w:rsid w:val="00D82920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1" w:themeFillTint="7F"/>
      </w:tcPr>
    </w:tblStylePr>
  </w:style>
  <w:style w:type="paragraph" w:styleId="afb">
    <w:name w:val="No Spacing"/>
    <w:uiPriority w:val="1"/>
    <w:qFormat/>
    <w:rsid w:val="00756A12"/>
    <w:pPr>
      <w:spacing w:after="0" w:line="240" w:lineRule="auto"/>
      <w:ind w:firstLine="709"/>
      <w:contextualSpacing/>
      <w:jc w:val="both"/>
    </w:pPr>
    <w:rPr>
      <w:rFonts w:ascii="Times New Roman" w:hAnsi="Times New Roman"/>
      <w:sz w:val="24"/>
    </w:rPr>
  </w:style>
  <w:style w:type="paragraph" w:styleId="HTML">
    <w:name w:val="HTML Preformatted"/>
    <w:basedOn w:val="a5"/>
    <w:link w:val="HTML0"/>
    <w:uiPriority w:val="99"/>
    <w:unhideWhenUsed/>
    <w:rsid w:val="0044772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contextualSpacing w:val="0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6"/>
    <w:link w:val="HTML"/>
    <w:uiPriority w:val="99"/>
    <w:rsid w:val="00447720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2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6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046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35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4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63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4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56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76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0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14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78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102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19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3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942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03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4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7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0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3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1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9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84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38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62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100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8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07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214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84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404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2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53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4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1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96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02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04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50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150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8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9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4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63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62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410318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90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5983">
          <w:marLeft w:val="0"/>
          <w:marRight w:val="0"/>
          <w:marTop w:val="1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15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18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9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138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64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80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636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cbr.ru/scripts/XML_daily.asp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leksandr\Documents\template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97A9C6D-9070-48A5-B22C-FD5C27835B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template</Template>
  <TotalTime>5354</TotalTime>
  <Pages>22</Pages>
  <Words>3016</Words>
  <Characters>17193</Characters>
  <Application>Microsoft Office Word</Application>
  <DocSecurity>0</DocSecurity>
  <Lines>143</Lines>
  <Paragraphs>40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20169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badger8800@gmail.com</cp:lastModifiedBy>
  <cp:revision>84</cp:revision>
  <cp:lastPrinted>2023-10-13T23:33:00Z</cp:lastPrinted>
  <dcterms:created xsi:type="dcterms:W3CDTF">2020-12-06T10:10:00Z</dcterms:created>
  <dcterms:modified xsi:type="dcterms:W3CDTF">2023-10-17T18:46:00Z</dcterms:modified>
</cp:coreProperties>
</file>