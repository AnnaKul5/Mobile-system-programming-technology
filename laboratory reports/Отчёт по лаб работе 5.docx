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7DC9" w:rsidRDefault="00077DC9" w:rsidP="00077DC9">
      <w:pPr>
        <w:ind w:firstLine="0"/>
        <w:jc w:val="center"/>
        <w:rPr>
          <w:sz w:val="28"/>
          <w:szCs w:val="28"/>
        </w:rPr>
      </w:pPr>
      <w:r w:rsidRPr="00D436A9">
        <w:rPr>
          <w:color w:val="000000"/>
        </w:rPr>
        <w:t>МИНИСТЕРСТВО НАУКИ И ВЫСШЕГО ОБРАЗОВАНИЯ РОССИЙСКОЙ ФЕДЕРАЦИИ</w:t>
      </w:r>
    </w:p>
    <w:p w:rsidR="00077DC9" w:rsidRPr="008B1656" w:rsidRDefault="00077DC9" w:rsidP="00077DC9">
      <w:pPr>
        <w:ind w:firstLine="0"/>
        <w:jc w:val="center"/>
        <w:rPr>
          <w:b/>
          <w:sz w:val="28"/>
          <w:szCs w:val="28"/>
        </w:rPr>
      </w:pPr>
      <w:r>
        <w:rPr>
          <w:sz w:val="28"/>
          <w:szCs w:val="28"/>
        </w:rPr>
        <w:t>Ф</w:t>
      </w:r>
      <w:r w:rsidRPr="008B1656">
        <w:rPr>
          <w:sz w:val="28"/>
          <w:szCs w:val="28"/>
        </w:rPr>
        <w:t>едеральное государственное автономное образовательное</w:t>
      </w:r>
      <w:r w:rsidR="00515F4A">
        <w:rPr>
          <w:sz w:val="28"/>
          <w:szCs w:val="28"/>
        </w:rPr>
        <w:t xml:space="preserve"> учреждение высшего образования </w:t>
      </w:r>
      <w:r w:rsidRPr="008B1656">
        <w:rPr>
          <w:sz w:val="28"/>
          <w:szCs w:val="28"/>
        </w:rPr>
        <w:br/>
      </w:r>
      <w:r w:rsidRPr="008B1656"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</w:r>
      <w:r w:rsidRPr="008B1656">
        <w:rPr>
          <w:b/>
          <w:sz w:val="28"/>
          <w:szCs w:val="28"/>
        </w:rPr>
        <w:t>Нижегородский государственный университет им. Н.И. Лобачевского»</w:t>
      </w:r>
    </w:p>
    <w:p w:rsidR="00077DC9" w:rsidRPr="00B527AC" w:rsidRDefault="00077DC9" w:rsidP="00077DC9">
      <w:pPr>
        <w:ind w:firstLine="0"/>
        <w:jc w:val="center"/>
      </w:pPr>
      <w:r w:rsidRPr="008B1656">
        <w:rPr>
          <w:b/>
          <w:sz w:val="28"/>
          <w:szCs w:val="28"/>
        </w:rPr>
        <w:t>(ННГУ)</w:t>
      </w:r>
    </w:p>
    <w:p w:rsidR="00077DC9" w:rsidRDefault="00077DC9" w:rsidP="00077DC9">
      <w:pPr>
        <w:ind w:firstLine="0"/>
        <w:jc w:val="center"/>
        <w:rPr>
          <w:b/>
          <w:sz w:val="28"/>
          <w:szCs w:val="28"/>
        </w:rPr>
      </w:pPr>
    </w:p>
    <w:p w:rsidR="00077DC9" w:rsidRPr="00631630" w:rsidRDefault="00077DC9" w:rsidP="00077DC9">
      <w:pPr>
        <w:ind w:firstLine="0"/>
        <w:jc w:val="center"/>
        <w:rPr>
          <w:b/>
          <w:sz w:val="28"/>
          <w:szCs w:val="28"/>
        </w:rPr>
      </w:pPr>
      <w:r w:rsidRPr="0070315F"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077DC9" w:rsidRPr="00DF596C" w:rsidRDefault="00077DC9" w:rsidP="00077DC9">
      <w:pPr>
        <w:pStyle w:val="ad"/>
        <w:jc w:val="both"/>
        <w:rPr>
          <w:sz w:val="28"/>
          <w:szCs w:val="28"/>
        </w:rPr>
      </w:pPr>
    </w:p>
    <w:p w:rsidR="009F6410" w:rsidRPr="009F6410" w:rsidRDefault="009F6410" w:rsidP="006D1309">
      <w:pPr>
        <w:ind w:firstLine="0"/>
        <w:rPr>
          <w:b/>
          <w:sz w:val="28"/>
          <w:szCs w:val="28"/>
          <w:lang w:val="x-none"/>
        </w:rPr>
      </w:pPr>
    </w:p>
    <w:p w:rsidR="00077DC9" w:rsidRPr="00E12FAA" w:rsidRDefault="009F6410" w:rsidP="006D1309">
      <w:pPr>
        <w:ind w:firstLine="0"/>
        <w:jc w:val="center"/>
        <w:rPr>
          <w:b/>
          <w:sz w:val="36"/>
          <w:szCs w:val="36"/>
        </w:rPr>
      </w:pPr>
      <w:r w:rsidRPr="009F6410">
        <w:rPr>
          <w:b/>
          <w:sz w:val="36"/>
          <w:szCs w:val="36"/>
        </w:rPr>
        <w:t>О</w:t>
      </w:r>
      <w:r>
        <w:rPr>
          <w:b/>
          <w:sz w:val="36"/>
          <w:szCs w:val="36"/>
        </w:rPr>
        <w:t>тчет</w:t>
      </w:r>
      <w:r w:rsidRPr="009F6410">
        <w:rPr>
          <w:b/>
          <w:sz w:val="36"/>
          <w:szCs w:val="36"/>
        </w:rPr>
        <w:t xml:space="preserve"> </w:t>
      </w:r>
      <w:r w:rsidR="00077DC9" w:rsidRPr="009F6410">
        <w:rPr>
          <w:b/>
          <w:sz w:val="36"/>
          <w:szCs w:val="36"/>
        </w:rPr>
        <w:t xml:space="preserve">по </w:t>
      </w:r>
      <w:r w:rsidR="0055714E">
        <w:rPr>
          <w:b/>
          <w:sz w:val="36"/>
          <w:szCs w:val="36"/>
        </w:rPr>
        <w:t>п</w:t>
      </w:r>
      <w:r w:rsidR="0055714E" w:rsidRPr="0055714E">
        <w:rPr>
          <w:b/>
          <w:sz w:val="36"/>
          <w:szCs w:val="36"/>
        </w:rPr>
        <w:t>рактическо</w:t>
      </w:r>
      <w:r w:rsidR="0055714E">
        <w:rPr>
          <w:b/>
          <w:sz w:val="36"/>
          <w:szCs w:val="36"/>
        </w:rPr>
        <w:t>му</w:t>
      </w:r>
      <w:r w:rsidR="0055714E" w:rsidRPr="0055714E">
        <w:rPr>
          <w:b/>
          <w:sz w:val="36"/>
          <w:szCs w:val="36"/>
        </w:rPr>
        <w:t xml:space="preserve"> задани</w:t>
      </w:r>
      <w:r w:rsidR="0055714E">
        <w:rPr>
          <w:b/>
          <w:sz w:val="36"/>
          <w:szCs w:val="36"/>
        </w:rPr>
        <w:t>ю</w:t>
      </w:r>
      <w:r w:rsidR="0055714E" w:rsidRPr="0055714E">
        <w:rPr>
          <w:b/>
          <w:sz w:val="36"/>
          <w:szCs w:val="36"/>
        </w:rPr>
        <w:t xml:space="preserve"> для лекции </w:t>
      </w:r>
      <w:r w:rsidR="0055714E">
        <w:rPr>
          <w:b/>
          <w:sz w:val="36"/>
          <w:szCs w:val="36"/>
        </w:rPr>
        <w:t>№</w:t>
      </w:r>
      <w:r w:rsidR="00652477">
        <w:rPr>
          <w:b/>
          <w:sz w:val="36"/>
          <w:szCs w:val="36"/>
        </w:rPr>
        <w:t>5</w:t>
      </w:r>
    </w:p>
    <w:p w:rsidR="00077DC9" w:rsidRDefault="00077DC9" w:rsidP="00077DC9">
      <w:pPr>
        <w:ind w:firstLine="0"/>
        <w:rPr>
          <w:b/>
          <w:sz w:val="36"/>
          <w:szCs w:val="36"/>
        </w:rPr>
      </w:pPr>
    </w:p>
    <w:p w:rsidR="004E0238" w:rsidRDefault="004E0238" w:rsidP="00077DC9">
      <w:pPr>
        <w:ind w:firstLine="0"/>
        <w:rPr>
          <w:sz w:val="28"/>
          <w:szCs w:val="28"/>
        </w:rPr>
      </w:pPr>
    </w:p>
    <w:p w:rsidR="009F6410" w:rsidRDefault="009F6410" w:rsidP="00077DC9">
      <w:pPr>
        <w:ind w:firstLine="0"/>
        <w:rPr>
          <w:sz w:val="28"/>
          <w:szCs w:val="28"/>
        </w:rPr>
      </w:pPr>
    </w:p>
    <w:p w:rsidR="00077DC9" w:rsidRPr="00077DC9" w:rsidRDefault="00077DC9" w:rsidP="00077DC9">
      <w:pPr>
        <w:ind w:firstLine="0"/>
        <w:rPr>
          <w:sz w:val="28"/>
          <w:szCs w:val="28"/>
        </w:rPr>
      </w:pPr>
    </w:p>
    <w:p w:rsidR="00077DC9" w:rsidRDefault="00077DC9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 w:rsidRPr="00077DC9">
        <w:rPr>
          <w:rFonts w:ascii="TimesNewRomanPSMT" w:hAnsi="TimesNewRomanPSMT" w:cs="TimesNewRomanPSMT"/>
          <w:b/>
          <w:sz w:val="28"/>
          <w:szCs w:val="28"/>
        </w:rPr>
        <w:t>Выполнила: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077DC9" w:rsidRDefault="002E7BB1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студент</w:t>
      </w:r>
      <w:r w:rsidR="00077DC9">
        <w:rPr>
          <w:rFonts w:ascii="TimesNewRomanPSMT" w:hAnsi="TimesNewRomanPSMT" w:cs="TimesNewRomanPSMT"/>
          <w:sz w:val="28"/>
          <w:szCs w:val="28"/>
        </w:rPr>
        <w:t xml:space="preserve">ка группы </w:t>
      </w:r>
      <w:r>
        <w:rPr>
          <w:rFonts w:ascii="TimesNewRomanPSMT" w:hAnsi="TimesNewRomanPSMT" w:cs="TimesNewRomanPSMT"/>
          <w:sz w:val="28"/>
          <w:szCs w:val="28"/>
        </w:rPr>
        <w:t>382006</w:t>
      </w:r>
      <w:r w:rsidR="00762439">
        <w:rPr>
          <w:rFonts w:ascii="TimesNewRomanPSMT" w:hAnsi="TimesNewRomanPSMT" w:cs="TimesNewRomanPSMT"/>
          <w:sz w:val="28"/>
          <w:szCs w:val="28"/>
        </w:rPr>
        <w:t>-2</w:t>
      </w:r>
    </w:p>
    <w:p w:rsidR="00077DC9" w:rsidRPr="00274363" w:rsidRDefault="001D06A8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proofErr w:type="spellStart"/>
      <w:r>
        <w:rPr>
          <w:rFonts w:ascii="TimesNewRomanPSMT" w:hAnsi="TimesNewRomanPSMT" w:cs="TimesNewRomanPSMT"/>
          <w:sz w:val="28"/>
          <w:szCs w:val="28"/>
        </w:rPr>
        <w:t>Кулёва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Анна Андреевна</w:t>
      </w:r>
      <w:r w:rsidR="002E7BB1" w:rsidRPr="00274363">
        <w:rPr>
          <w:rFonts w:ascii="TimesNewRomanPSMT" w:hAnsi="TimesNewRomanPSMT" w:cs="TimesNewRomanPSMT"/>
          <w:sz w:val="28"/>
          <w:szCs w:val="28"/>
        </w:rPr>
        <w:t xml:space="preserve">  </w:t>
      </w:r>
    </w:p>
    <w:p w:rsidR="00077DC9" w:rsidRDefault="00077DC9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F142AA" w:rsidRDefault="00F142AA" w:rsidP="00F142AA">
      <w:pPr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b/>
          <w:sz w:val="28"/>
          <w:szCs w:val="28"/>
        </w:rPr>
      </w:pPr>
      <w:r>
        <w:rPr>
          <w:rFonts w:ascii="TimesNewRomanPSMT" w:hAnsi="TimesNewRomanPSMT" w:cs="TimesNewRomanPSMT"/>
          <w:b/>
          <w:sz w:val="28"/>
          <w:szCs w:val="28"/>
        </w:rPr>
        <w:t>Проверил:</w:t>
      </w:r>
    </w:p>
    <w:p w:rsidR="00077DC9" w:rsidRPr="00F142AA" w:rsidRDefault="00F142AA" w:rsidP="00F142AA">
      <w:pPr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b/>
          <w:sz w:val="28"/>
          <w:szCs w:val="28"/>
        </w:rPr>
      </w:pPr>
      <w:proofErr w:type="spellStart"/>
      <w:r w:rsidRPr="00F142AA">
        <w:rPr>
          <w:sz w:val="28"/>
          <w:szCs w:val="28"/>
        </w:rPr>
        <w:t>Карчков</w:t>
      </w:r>
      <w:proofErr w:type="spellEnd"/>
      <w:r w:rsidRPr="00F142AA">
        <w:rPr>
          <w:sz w:val="28"/>
          <w:szCs w:val="28"/>
        </w:rPr>
        <w:t xml:space="preserve"> Денис Александрович</w:t>
      </w:r>
    </w:p>
    <w:p w:rsidR="009F6410" w:rsidRDefault="009F6410" w:rsidP="00077DC9">
      <w:pPr>
        <w:tabs>
          <w:tab w:val="left" w:pos="6804"/>
        </w:tabs>
        <w:autoSpaceDE w:val="0"/>
        <w:autoSpaceDN w:val="0"/>
        <w:adjustRightInd w:val="0"/>
        <w:ind w:firstLine="0"/>
        <w:rPr>
          <w:rFonts w:ascii="TimesNewRomanPSMT" w:hAnsi="TimesNewRomanPSMT" w:cs="TimesNewRomanPSMT"/>
          <w:sz w:val="28"/>
          <w:szCs w:val="28"/>
        </w:rPr>
      </w:pPr>
    </w:p>
    <w:p w:rsidR="009F6410" w:rsidRDefault="009F6410" w:rsidP="00077DC9">
      <w:pPr>
        <w:tabs>
          <w:tab w:val="left" w:pos="6804"/>
        </w:tabs>
        <w:autoSpaceDE w:val="0"/>
        <w:autoSpaceDN w:val="0"/>
        <w:adjustRightInd w:val="0"/>
        <w:ind w:firstLine="0"/>
        <w:rPr>
          <w:rFonts w:ascii="TimesNewRomanPSMT" w:hAnsi="TimesNewRomanPSMT" w:cs="TimesNewRomanPSMT"/>
          <w:sz w:val="28"/>
          <w:szCs w:val="28"/>
        </w:rPr>
      </w:pPr>
    </w:p>
    <w:p w:rsidR="00077DC9" w:rsidRPr="0056405A" w:rsidRDefault="00077DC9" w:rsidP="006D1309">
      <w:pPr>
        <w:autoSpaceDE w:val="0"/>
        <w:autoSpaceDN w:val="0"/>
        <w:adjustRightInd w:val="0"/>
        <w:ind w:firstLine="0"/>
        <w:rPr>
          <w:rFonts w:ascii="TimesNewRomanPSMT" w:hAnsi="TimesNewRomanPSMT" w:cs="TimesNewRomanPSMT"/>
          <w:color w:val="FFFFFF"/>
          <w:sz w:val="28"/>
          <w:szCs w:val="28"/>
        </w:rPr>
      </w:pPr>
      <w:r w:rsidRPr="0056405A">
        <w:rPr>
          <w:rFonts w:ascii="TimesNewRomanPSMT" w:hAnsi="TimesNewRomanPSMT" w:cs="TimesNewRomanPSMT"/>
          <w:color w:val="FFFFFF"/>
          <w:sz w:val="28"/>
          <w:szCs w:val="28"/>
        </w:rPr>
        <w:t>Рецензент:</w:t>
      </w:r>
    </w:p>
    <w:p w:rsidR="006D1309" w:rsidRPr="003A5ED5" w:rsidRDefault="00077DC9" w:rsidP="00515F4A">
      <w:pPr>
        <w:ind w:firstLine="0"/>
        <w:jc w:val="center"/>
        <w:rPr>
          <w:sz w:val="28"/>
          <w:szCs w:val="28"/>
        </w:rPr>
      </w:pPr>
      <w:r w:rsidRPr="003A5ED5">
        <w:rPr>
          <w:sz w:val="28"/>
          <w:szCs w:val="28"/>
        </w:rPr>
        <w:t>Нижний Новгород</w:t>
      </w:r>
      <w:r w:rsidRPr="003A5ED5">
        <w:rPr>
          <w:sz w:val="28"/>
          <w:szCs w:val="28"/>
        </w:rPr>
        <w:br/>
        <w:t>202</w:t>
      </w:r>
      <w:r w:rsidR="00762439">
        <w:rPr>
          <w:sz w:val="28"/>
          <w:szCs w:val="28"/>
        </w:rPr>
        <w:t>3</w:t>
      </w:r>
      <w:r w:rsidR="006D1309" w:rsidRPr="003A5ED5">
        <w:rPr>
          <w:sz w:val="28"/>
          <w:szCs w:val="28"/>
        </w:rPr>
        <w:br w:type="page"/>
      </w:r>
    </w:p>
    <w:p w:rsidR="003216E3" w:rsidRDefault="003216E3" w:rsidP="003216E3">
      <w:pPr>
        <w:pStyle w:val="1"/>
      </w:pPr>
      <w:bookmarkStart w:id="0" w:name="_Toc36637728"/>
      <w:bookmarkStart w:id="1" w:name="_Toc36641742"/>
      <w:bookmarkStart w:id="2" w:name="_Toc60001327"/>
      <w:bookmarkStart w:id="3" w:name="_Toc60049411"/>
      <w:bookmarkStart w:id="4" w:name="_Toc148143156"/>
      <w:r>
        <w:lastRenderedPageBreak/>
        <w:t>Содержание</w:t>
      </w:r>
      <w:bookmarkEnd w:id="0"/>
      <w:bookmarkEnd w:id="1"/>
      <w:bookmarkEnd w:id="2"/>
      <w:bookmarkEnd w:id="3"/>
      <w:bookmarkEnd w:id="4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2879028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7261B" w:rsidRPr="0047261B" w:rsidRDefault="0047261B">
          <w:pPr>
            <w:pStyle w:val="ab"/>
            <w:rPr>
              <w:sz w:val="8"/>
            </w:rPr>
          </w:pPr>
        </w:p>
        <w:p w:rsidR="00D902C1" w:rsidRDefault="0047261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5" w:name="_GoBack"/>
          <w:bookmarkEnd w:id="5"/>
          <w:r w:rsidR="00D902C1" w:rsidRPr="000229F2">
            <w:rPr>
              <w:rStyle w:val="ac"/>
              <w:noProof/>
            </w:rPr>
            <w:fldChar w:fldCharType="begin"/>
          </w:r>
          <w:r w:rsidR="00D902C1" w:rsidRPr="000229F2">
            <w:rPr>
              <w:rStyle w:val="ac"/>
              <w:noProof/>
            </w:rPr>
            <w:instrText xml:space="preserve"> </w:instrText>
          </w:r>
          <w:r w:rsidR="00D902C1">
            <w:rPr>
              <w:noProof/>
            </w:rPr>
            <w:instrText>HYPERLINK \l "_Toc148143156"</w:instrText>
          </w:r>
          <w:r w:rsidR="00D902C1" w:rsidRPr="000229F2">
            <w:rPr>
              <w:rStyle w:val="ac"/>
              <w:noProof/>
            </w:rPr>
            <w:instrText xml:space="preserve"> </w:instrText>
          </w:r>
          <w:r w:rsidR="00D902C1" w:rsidRPr="000229F2">
            <w:rPr>
              <w:rStyle w:val="ac"/>
              <w:noProof/>
            </w:rPr>
          </w:r>
          <w:r w:rsidR="00D902C1" w:rsidRPr="000229F2">
            <w:rPr>
              <w:rStyle w:val="ac"/>
              <w:noProof/>
            </w:rPr>
            <w:fldChar w:fldCharType="separate"/>
          </w:r>
          <w:r w:rsidR="00D902C1" w:rsidRPr="000229F2">
            <w:rPr>
              <w:rStyle w:val="ac"/>
              <w:noProof/>
            </w:rPr>
            <w:t>Содержание</w:t>
          </w:r>
          <w:r w:rsidR="00D902C1">
            <w:rPr>
              <w:noProof/>
              <w:webHidden/>
            </w:rPr>
            <w:tab/>
          </w:r>
          <w:r w:rsidR="00D902C1">
            <w:rPr>
              <w:noProof/>
              <w:webHidden/>
            </w:rPr>
            <w:fldChar w:fldCharType="begin"/>
          </w:r>
          <w:r w:rsidR="00D902C1">
            <w:rPr>
              <w:noProof/>
              <w:webHidden/>
            </w:rPr>
            <w:instrText xml:space="preserve"> PAGEREF _Toc148143156 \h </w:instrText>
          </w:r>
          <w:r w:rsidR="00D902C1">
            <w:rPr>
              <w:noProof/>
              <w:webHidden/>
            </w:rPr>
          </w:r>
          <w:r w:rsidR="00D902C1">
            <w:rPr>
              <w:noProof/>
              <w:webHidden/>
            </w:rPr>
            <w:fldChar w:fldCharType="separate"/>
          </w:r>
          <w:r w:rsidR="00237467">
            <w:rPr>
              <w:noProof/>
              <w:webHidden/>
            </w:rPr>
            <w:t>2</w:t>
          </w:r>
          <w:r w:rsidR="00D902C1">
            <w:rPr>
              <w:noProof/>
              <w:webHidden/>
            </w:rPr>
            <w:fldChar w:fldCharType="end"/>
          </w:r>
          <w:r w:rsidR="00D902C1" w:rsidRPr="000229F2">
            <w:rPr>
              <w:rStyle w:val="ac"/>
              <w:noProof/>
            </w:rPr>
            <w:fldChar w:fldCharType="end"/>
          </w:r>
        </w:p>
        <w:p w:rsidR="00D902C1" w:rsidRDefault="00D902C1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143157" w:history="1">
            <w:r w:rsidRPr="000229F2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229F2">
              <w:rPr>
                <w:rStyle w:val="ac"/>
                <w:noProof/>
              </w:rPr>
              <w:t>Цель практического занятия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_Toc148143157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746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2C1" w:rsidRDefault="00D902C1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143158" w:history="1">
            <w:r w:rsidRPr="000229F2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229F2">
              <w:rPr>
                <w:rStyle w:val="ac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_Toc148143158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74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2C1" w:rsidRDefault="00D902C1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143159" w:history="1">
            <w:r w:rsidRPr="000229F2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229F2">
              <w:rPr>
                <w:rStyle w:val="ac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_Toc148143159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746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2C1" w:rsidRDefault="00D902C1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143160" w:history="1">
            <w:r w:rsidRPr="000229F2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229F2">
              <w:rPr>
                <w:rStyle w:val="ac"/>
                <w:noProof/>
              </w:rPr>
              <w:t>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_Toc148143160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746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2C1" w:rsidRDefault="00D902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143161" w:history="1">
            <w:r w:rsidRPr="000229F2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_Toc148143161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746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2C1" w:rsidRDefault="00D902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143162" w:history="1">
            <w:r w:rsidRPr="000229F2">
              <w:rPr>
                <w:rStyle w:val="ac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_Toc148143162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746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61B" w:rsidRDefault="0047261B">
          <w:r>
            <w:rPr>
              <w:b/>
              <w:bCs/>
            </w:rPr>
            <w:fldChar w:fldCharType="end"/>
          </w:r>
        </w:p>
      </w:sdtContent>
    </w:sdt>
    <w:p w:rsidR="002F6E2E" w:rsidRPr="003A07A0" w:rsidRDefault="002F6E2E">
      <w:pPr>
        <w:rPr>
          <w:lang w:val="en-US"/>
        </w:rPr>
      </w:pPr>
    </w:p>
    <w:p w:rsidR="00B95350" w:rsidRDefault="0083758B" w:rsidP="008B7CEC">
      <w:pPr>
        <w:pStyle w:val="1"/>
        <w:numPr>
          <w:ilvl w:val="0"/>
          <w:numId w:val="7"/>
        </w:numPr>
      </w:pPr>
      <w:bookmarkStart w:id="6" w:name="_Toc148143157"/>
      <w:r>
        <w:lastRenderedPageBreak/>
        <w:t>Цель практического занятия</w:t>
      </w:r>
      <w:bookmarkEnd w:id="6"/>
    </w:p>
    <w:p w:rsidR="00274363" w:rsidRDefault="00F142AA" w:rsidP="00652477">
      <w:pPr>
        <w:ind w:firstLine="708"/>
      </w:pPr>
      <w:bookmarkStart w:id="7" w:name="_Toc35799353"/>
      <w:bookmarkStart w:id="8" w:name="_Toc35799498"/>
      <w:r>
        <w:t>Цель</w:t>
      </w:r>
      <w:r w:rsidR="0083758B">
        <w:t xml:space="preserve"> данного практического занятия состоит в том, чтобы</w:t>
      </w:r>
      <w:r>
        <w:t xml:space="preserve"> </w:t>
      </w:r>
      <w:r w:rsidR="00652477">
        <w:t xml:space="preserve">научиться организовывать многостраничное приложение, использовать контейнеры </w:t>
      </w:r>
      <w:proofErr w:type="spellStart"/>
      <w:r w:rsidR="00652477">
        <w:t>Silica</w:t>
      </w:r>
      <w:proofErr w:type="spellEnd"/>
      <w:r w:rsidR="00652477">
        <w:t>, вытягиваемые меню и обложку приложения.</w:t>
      </w:r>
    </w:p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1F1095" w:rsidRDefault="001F1095" w:rsidP="008B7CEC">
      <w:pPr>
        <w:pStyle w:val="1"/>
        <w:numPr>
          <w:ilvl w:val="0"/>
          <w:numId w:val="7"/>
        </w:numPr>
      </w:pPr>
      <w:bookmarkStart w:id="9" w:name="_Toc60049413"/>
      <w:bookmarkStart w:id="10" w:name="_Toc148143158"/>
      <w:r>
        <w:lastRenderedPageBreak/>
        <w:t>Постановка задачи</w:t>
      </w:r>
      <w:bookmarkEnd w:id="7"/>
      <w:bookmarkEnd w:id="8"/>
      <w:bookmarkEnd w:id="9"/>
      <w:bookmarkEnd w:id="10"/>
    </w:p>
    <w:p w:rsidR="0081314F" w:rsidRPr="0081314F" w:rsidRDefault="00381803" w:rsidP="0081314F">
      <w:pPr>
        <w:pStyle w:val="a4"/>
        <w:numPr>
          <w:ilvl w:val="0"/>
          <w:numId w:val="13"/>
        </w:numPr>
        <w:rPr>
          <w:lang w:val="en-US"/>
        </w:rPr>
      </w:pPr>
      <w:r>
        <w:t>Создать приложение, которое будет отображать страницу с двумя кнопками</w:t>
      </w:r>
      <w:r w:rsidRPr="00381803">
        <w:t xml:space="preserve"> </w:t>
      </w:r>
      <w:r>
        <w:t>“Назад” и “Вперёд”. Первая удалит текущую страницу со стека, вторая добавит</w:t>
      </w:r>
      <w:r w:rsidRPr="0081314F">
        <w:t xml:space="preserve"> </w:t>
      </w:r>
      <w:r>
        <w:t>новую. Также на экране нужно отображать текущую глубину стека.</w:t>
      </w:r>
    </w:p>
    <w:p w:rsidR="0081314F" w:rsidRPr="0081314F" w:rsidRDefault="0081314F" w:rsidP="0081314F">
      <w:pPr>
        <w:pStyle w:val="a4"/>
        <w:numPr>
          <w:ilvl w:val="0"/>
          <w:numId w:val="0"/>
        </w:numPr>
        <w:ind w:left="97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22C2F2" wp14:editId="7A9D9A26">
            <wp:extent cx="3629025" cy="247372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410" t="24787" r="25802" b="23361"/>
                    <a:stretch/>
                  </pic:blipFill>
                  <pic:spPr bwMode="auto">
                    <a:xfrm>
                      <a:off x="0" y="0"/>
                      <a:ext cx="3635556" cy="247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14F" w:rsidRDefault="0081314F" w:rsidP="0081314F">
      <w:pPr>
        <w:pStyle w:val="a4"/>
        <w:numPr>
          <w:ilvl w:val="0"/>
          <w:numId w:val="13"/>
        </w:numPr>
      </w:pPr>
      <w:r>
        <w:t>Создать приложение из двух страниц. Первая страница содержит две кнопки</w:t>
      </w:r>
      <w:r w:rsidRPr="0081314F">
        <w:t xml:space="preserve"> </w:t>
      </w:r>
      <w:r>
        <w:t>“Добавить страницу” и “Убрать страницу”. Первая кнопка добавит вторую</w:t>
      </w:r>
      <w:r w:rsidRPr="0081314F">
        <w:t xml:space="preserve"> </w:t>
      </w:r>
      <w:r>
        <w:t>страницу как прикреплённую, вторая кнопка её удалит. На второй странице</w:t>
      </w:r>
      <w:r w:rsidRPr="0081314F">
        <w:t xml:space="preserve"> </w:t>
      </w:r>
      <w:r>
        <w:t>должна быть кнопка для возврата на первую страницу без закрытия второй.</w:t>
      </w:r>
    </w:p>
    <w:p w:rsidR="0081314F" w:rsidRPr="0081314F" w:rsidRDefault="0081314F" w:rsidP="0081314F">
      <w:pPr>
        <w:pStyle w:val="a4"/>
        <w:numPr>
          <w:ilvl w:val="0"/>
          <w:numId w:val="0"/>
        </w:numPr>
        <w:ind w:left="975"/>
        <w:jc w:val="center"/>
      </w:pPr>
      <w:r>
        <w:rPr>
          <w:noProof/>
          <w:lang w:eastAsia="ru-RU"/>
        </w:rPr>
        <w:drawing>
          <wp:inline distT="0" distB="0" distL="0" distR="0" wp14:anchorId="4A915E36" wp14:editId="18707F1B">
            <wp:extent cx="3593996" cy="375285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7500" t="19373" r="33494" b="26780"/>
                    <a:stretch/>
                  </pic:blipFill>
                  <pic:spPr bwMode="auto">
                    <a:xfrm>
                      <a:off x="0" y="0"/>
                      <a:ext cx="3600040" cy="375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14F" w:rsidRPr="0081314F" w:rsidRDefault="0081314F" w:rsidP="0081314F">
      <w:pPr>
        <w:pStyle w:val="a4"/>
        <w:numPr>
          <w:ilvl w:val="0"/>
          <w:numId w:val="13"/>
        </w:numPr>
      </w:pPr>
      <w:r w:rsidRPr="0081314F">
        <w:lastRenderedPageBreak/>
        <w:t>Создать прило</w:t>
      </w:r>
      <w:r>
        <w:t>жение с одной кнопкой и текстовы</w:t>
      </w:r>
      <w:r w:rsidRPr="0081314F">
        <w:t>м поле. После нажатия на кнопку отображается диалог для ввода текста. После согласия с результатом введённый текст отображается в текстовое поле.</w:t>
      </w:r>
    </w:p>
    <w:p w:rsidR="0081314F" w:rsidRPr="0081314F" w:rsidRDefault="0081314F" w:rsidP="0081314F">
      <w:pPr>
        <w:pStyle w:val="a4"/>
        <w:numPr>
          <w:ilvl w:val="0"/>
          <w:numId w:val="13"/>
        </w:numPr>
      </w:pPr>
      <w:r w:rsidRPr="0081314F">
        <w:t>Создать приложение с одной кнопкой и текстовым полем. После нажатия на кнопку отображается диалог для выбора даты. После согласия с результатом ввода выбранная дата отображается в текстовое поле.</w:t>
      </w:r>
    </w:p>
    <w:p w:rsidR="0081314F" w:rsidRPr="0081314F" w:rsidRDefault="0081314F" w:rsidP="0081314F">
      <w:pPr>
        <w:pStyle w:val="a4"/>
        <w:numPr>
          <w:ilvl w:val="0"/>
          <w:numId w:val="13"/>
        </w:numPr>
      </w:pPr>
      <w:r w:rsidRPr="0081314F">
        <w:t>Создать приложение с одной кнопкой и текстовым полем. После нажатия на кнопку отображается диалог для выбора времени. После согласия с результатом ввода выбранное время отображается в текстовом поле.</w:t>
      </w:r>
    </w:p>
    <w:p w:rsidR="0081314F" w:rsidRDefault="0081314F" w:rsidP="0081314F">
      <w:pPr>
        <w:pStyle w:val="a4"/>
        <w:numPr>
          <w:ilvl w:val="0"/>
          <w:numId w:val="13"/>
        </w:numPr>
      </w:pPr>
      <w:r w:rsidRPr="0081314F">
        <w:t xml:space="preserve">Создать приложение со списком </w:t>
      </w:r>
      <w:proofErr w:type="spellStart"/>
      <w:r w:rsidRPr="0081314F">
        <w:rPr>
          <w:lang w:val="en-US"/>
        </w:rPr>
        <w:t>SilicaListView</w:t>
      </w:r>
      <w:proofErr w:type="spellEnd"/>
      <w:r w:rsidRPr="0081314F">
        <w:t>, из задач на неделю. Задачи должны содержать дату и описание. В списке задачи группировать по датам.</w:t>
      </w:r>
    </w:p>
    <w:p w:rsidR="0081314F" w:rsidRPr="0081314F" w:rsidRDefault="0081314F" w:rsidP="0081314F">
      <w:pPr>
        <w:pStyle w:val="a4"/>
        <w:numPr>
          <w:ilvl w:val="0"/>
          <w:numId w:val="0"/>
        </w:numPr>
        <w:ind w:left="975"/>
        <w:jc w:val="center"/>
      </w:pPr>
      <w:r>
        <w:rPr>
          <w:noProof/>
          <w:lang w:eastAsia="ru-RU"/>
        </w:rPr>
        <w:drawing>
          <wp:inline distT="0" distB="0" distL="0" distR="0" wp14:anchorId="292BACE1" wp14:editId="1D508813">
            <wp:extent cx="4298598" cy="396240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7660" t="26781" r="33654" b="26210"/>
                    <a:stretch/>
                  </pic:blipFill>
                  <pic:spPr bwMode="auto">
                    <a:xfrm>
                      <a:off x="0" y="0"/>
                      <a:ext cx="4306499" cy="3969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14F" w:rsidRPr="0081314F" w:rsidRDefault="0081314F" w:rsidP="0081314F">
      <w:pPr>
        <w:pStyle w:val="a4"/>
        <w:numPr>
          <w:ilvl w:val="0"/>
          <w:numId w:val="13"/>
        </w:numPr>
      </w:pPr>
      <w:r w:rsidRPr="0081314F">
        <w:t xml:space="preserve">Создать приложение с </w:t>
      </w:r>
      <w:proofErr w:type="spellStart"/>
      <w:r w:rsidRPr="0081314F">
        <w:rPr>
          <w:lang w:val="en-US"/>
        </w:rPr>
        <w:t>SilicaWebView</w:t>
      </w:r>
      <w:proofErr w:type="spellEnd"/>
      <w:r w:rsidRPr="0081314F">
        <w:t xml:space="preserve"> для доступа к вашему любимому сайту.</w:t>
      </w:r>
    </w:p>
    <w:p w:rsidR="0081314F" w:rsidRPr="0081314F" w:rsidRDefault="0081314F" w:rsidP="0081314F">
      <w:pPr>
        <w:pStyle w:val="a4"/>
        <w:numPr>
          <w:ilvl w:val="0"/>
          <w:numId w:val="13"/>
        </w:numPr>
      </w:pPr>
      <w:r w:rsidRPr="0081314F">
        <w:t xml:space="preserve">Использовать </w:t>
      </w:r>
      <w:proofErr w:type="spellStart"/>
      <w:r w:rsidRPr="0081314F">
        <w:rPr>
          <w:lang w:val="en-US"/>
        </w:rPr>
        <w:t>SlideshowView</w:t>
      </w:r>
      <w:proofErr w:type="spellEnd"/>
      <w:r w:rsidRPr="0081314F">
        <w:t xml:space="preserve"> для просмотра и перелистывания задач на неделю. На одном слайде – одна задача.</w:t>
      </w:r>
    </w:p>
    <w:p w:rsidR="0081314F" w:rsidRPr="0081314F" w:rsidRDefault="0081314F" w:rsidP="0081314F">
      <w:pPr>
        <w:pStyle w:val="a4"/>
        <w:numPr>
          <w:ilvl w:val="0"/>
          <w:numId w:val="13"/>
        </w:numPr>
      </w:pPr>
      <w:r w:rsidRPr="0081314F">
        <w:t>Создать приложение с вытягиваемыми меню сверху и снизу и текстовым полем. После выбора какого-либо элемента меню, его название отобразить в текстовом поле.</w:t>
      </w:r>
    </w:p>
    <w:p w:rsidR="0081314F" w:rsidRDefault="0081314F" w:rsidP="0081314F">
      <w:pPr>
        <w:pStyle w:val="a4"/>
        <w:numPr>
          <w:ilvl w:val="0"/>
          <w:numId w:val="13"/>
        </w:numPr>
      </w:pPr>
      <w:r w:rsidRPr="0081314F">
        <w:lastRenderedPageBreak/>
        <w:t>Создать приложение со списком и контекстным меню. После выбора элемента контекстного меню отобразить в консоли название выбранного элемента меню и индекс элемента списка.</w:t>
      </w:r>
    </w:p>
    <w:p w:rsidR="0081314F" w:rsidRPr="0081314F" w:rsidRDefault="0081314F" w:rsidP="0081314F">
      <w:pPr>
        <w:pStyle w:val="a4"/>
        <w:numPr>
          <w:ilvl w:val="0"/>
          <w:numId w:val="0"/>
        </w:numPr>
        <w:ind w:left="975"/>
        <w:jc w:val="center"/>
      </w:pPr>
      <w:r>
        <w:rPr>
          <w:noProof/>
          <w:lang w:eastAsia="ru-RU"/>
        </w:rPr>
        <w:drawing>
          <wp:inline distT="0" distB="0" distL="0" distR="0" wp14:anchorId="763502FA" wp14:editId="1D242B8F">
            <wp:extent cx="3023444" cy="46101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7484" t="21083" r="47276" b="37606"/>
                    <a:stretch/>
                  </pic:blipFill>
                  <pic:spPr bwMode="auto">
                    <a:xfrm>
                      <a:off x="0" y="0"/>
                      <a:ext cx="3024406" cy="461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095" w:rsidRDefault="009F6410" w:rsidP="008B7CEC">
      <w:pPr>
        <w:pStyle w:val="1"/>
        <w:numPr>
          <w:ilvl w:val="0"/>
          <w:numId w:val="7"/>
        </w:numPr>
      </w:pPr>
      <w:bookmarkStart w:id="11" w:name="_Toc60049414"/>
      <w:bookmarkStart w:id="12" w:name="_Toc148143159"/>
      <w:r>
        <w:lastRenderedPageBreak/>
        <w:t>Руководство пользователя</w:t>
      </w:r>
      <w:bookmarkEnd w:id="11"/>
      <w:bookmarkEnd w:id="12"/>
    </w:p>
    <w:p w:rsidR="00B7553F" w:rsidRDefault="00481D47" w:rsidP="00BD09F4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07EE28C1" wp14:editId="569E293D">
            <wp:simplePos x="0" y="0"/>
            <wp:positionH relativeFrom="column">
              <wp:posOffset>3023235</wp:posOffset>
            </wp:positionH>
            <wp:positionV relativeFrom="paragraph">
              <wp:posOffset>1358265</wp:posOffset>
            </wp:positionV>
            <wp:extent cx="2818130" cy="4982210"/>
            <wp:effectExtent l="0" t="0" r="1270" b="8890"/>
            <wp:wrapThrough wrapText="bothSides">
              <wp:wrapPolygon edited="0">
                <wp:start x="0" y="0"/>
                <wp:lineTo x="0" y="21556"/>
                <wp:lineTo x="21464" y="21556"/>
                <wp:lineTo x="21464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1DD">
        <w:t>При запуске программы</w:t>
      </w:r>
      <w:r w:rsidR="00854B35">
        <w:t xml:space="preserve"> </w:t>
      </w:r>
      <w:r w:rsidR="00A879B2">
        <w:t>пользователь увидит главную страницу</w:t>
      </w:r>
      <w:r w:rsidR="00B7553F" w:rsidRPr="00B7553F">
        <w:t xml:space="preserve"> </w:t>
      </w:r>
      <w:r w:rsidR="00B7553F">
        <w:t>с первым заданием</w:t>
      </w:r>
      <w:r w:rsidR="00B7553F" w:rsidRPr="00B7553F">
        <w:t xml:space="preserve">: </w:t>
      </w:r>
      <w:r w:rsidR="00BD09F4">
        <w:t>две кнопки «Вперёд» и «Назад» и отображение длины стека (рисунок 1-2).</w:t>
      </w:r>
      <w:r w:rsidR="00BD09F4" w:rsidRPr="00B7553F">
        <w:rPr>
          <w:noProof/>
          <w:lang w:eastAsia="ru-RU"/>
        </w:rPr>
        <w:t xml:space="preserve"> </w:t>
      </w:r>
      <w:r w:rsidR="00B7553F">
        <w:t xml:space="preserve"> Переключаться между заданиями можно с помощью кнопок «</w:t>
      </w:r>
      <w:r w:rsidR="00BD09F4">
        <w:t>Следующая задача</w:t>
      </w:r>
      <w:r w:rsidR="00B7553F">
        <w:t xml:space="preserve">» и «Назад», нажав на которые пользователь перейдёт на следующую страницу или вернётся </w:t>
      </w:r>
      <w:proofErr w:type="gramStart"/>
      <w:r w:rsidR="00B7553F">
        <w:t>к</w:t>
      </w:r>
      <w:proofErr w:type="gramEnd"/>
      <w:r w:rsidR="00B7553F">
        <w:t xml:space="preserve"> </w:t>
      </w:r>
      <w:r w:rsidR="00BD09F4">
        <w:t>предыдущей</w:t>
      </w:r>
      <w:r w:rsidR="00B7553F">
        <w:t>.</w:t>
      </w:r>
      <w:r w:rsidR="00B7553F" w:rsidRPr="00B7553F">
        <w:rPr>
          <w:noProof/>
          <w:lang w:eastAsia="ru-RU"/>
        </w:rPr>
        <w:t xml:space="preserve"> </w:t>
      </w:r>
    </w:p>
    <w:p w:rsidR="00BD09F4" w:rsidRPr="00481D47" w:rsidRDefault="00481D47" w:rsidP="00481D47">
      <w:pPr>
        <w:ind w:firstLine="36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A0DAB0" wp14:editId="11F23708">
                <wp:simplePos x="0" y="0"/>
                <wp:positionH relativeFrom="column">
                  <wp:posOffset>-95885</wp:posOffset>
                </wp:positionH>
                <wp:positionV relativeFrom="paragraph">
                  <wp:posOffset>5160645</wp:posOffset>
                </wp:positionV>
                <wp:extent cx="5940425" cy="635"/>
                <wp:effectExtent l="0" t="0" r="3175" b="0"/>
                <wp:wrapThrough wrapText="bothSides">
                  <wp:wrapPolygon edited="0">
                    <wp:start x="0" y="0"/>
                    <wp:lineTo x="0" y="20681"/>
                    <wp:lineTo x="21542" y="20681"/>
                    <wp:lineTo x="21542" y="0"/>
                    <wp:lineTo x="0" y="0"/>
                  </wp:wrapPolygon>
                </wp:wrapThrough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D09F4" w:rsidRDefault="00BD09F4" w:rsidP="00B7553F">
                            <w:pPr>
                              <w:pStyle w:val="aa"/>
                            </w:pPr>
                          </w:p>
                          <w:p w:rsidR="00BD09F4" w:rsidRPr="00E03B00" w:rsidRDefault="00BD09F4" w:rsidP="00B7553F">
                            <w:pPr>
                              <w:pStyle w:val="aa"/>
                            </w:pPr>
                            <w:r>
                              <w:t>Рисунок 1-2. Глубина стека на первой</w:t>
                            </w:r>
                            <w:r w:rsidRPr="00BD09F4">
                              <w:t xml:space="preserve"> </w:t>
                            </w:r>
                            <w:r>
                              <w:t>и на второй страницах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-7.55pt;margin-top:406.35pt;width:467.75pt;height:.0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" stroked="f">
                <v:textbox style="mso-fit-shape-to-text:t" inset="0,0,0,0">
                  <w:txbxContent>
                    <w:p w:rsidR="00BD09F4" w:rsidRDefault="00BD09F4" w:rsidP="00B7553F">
                      <w:pPr>
                        <w:pStyle w:val="aa"/>
                      </w:pPr>
                    </w:p>
                    <w:p w:rsidR="00BD09F4" w:rsidRPr="00E03B00" w:rsidRDefault="00BD09F4" w:rsidP="00B7553F">
                      <w:pPr>
                        <w:pStyle w:val="aa"/>
                      </w:pPr>
                      <w:r>
                        <w:t>Рисунок 1-2. Глубина стека на первой</w:t>
                      </w:r>
                      <w:r w:rsidRPr="00BD09F4">
                        <w:t xml:space="preserve"> </w:t>
                      </w:r>
                      <w:r>
                        <w:t>и на второй страницах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D09F4"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1435DE03" wp14:editId="7192E417">
            <wp:simplePos x="0" y="0"/>
            <wp:positionH relativeFrom="column">
              <wp:posOffset>-70485</wp:posOffset>
            </wp:positionH>
            <wp:positionV relativeFrom="paragraph">
              <wp:posOffset>44450</wp:posOffset>
            </wp:positionV>
            <wp:extent cx="2821305" cy="4991100"/>
            <wp:effectExtent l="0" t="0" r="0" b="0"/>
            <wp:wrapThrough wrapText="bothSides">
              <wp:wrapPolygon edited="0">
                <wp:start x="0" y="0"/>
                <wp:lineTo x="0" y="21518"/>
                <wp:lineTo x="21440" y="21518"/>
                <wp:lineTo x="21440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9F4" w:rsidRPr="00BD09F4">
        <w:t>Когда вы нажимаете на кнопку "прикрепить" во втором задании, появляется индикатор, указывающий, что вы переходите на следующую страницу</w:t>
      </w:r>
      <w:r w:rsidRPr="00481D47">
        <w:t xml:space="preserve"> </w:t>
      </w:r>
      <w:r>
        <w:t xml:space="preserve">(рисунок </w:t>
      </w:r>
      <w:r w:rsidRPr="00481D47">
        <w:t>3</w:t>
      </w:r>
      <w:r>
        <w:t>-</w:t>
      </w:r>
      <w:r w:rsidRPr="00481D47">
        <w:t>4)</w:t>
      </w:r>
      <w:r w:rsidR="00BD09F4" w:rsidRPr="00BD09F4">
        <w:t>.</w:t>
      </w:r>
    </w:p>
    <w:p w:rsidR="00BD09F4" w:rsidRPr="00481D47" w:rsidRDefault="00BD09F4" w:rsidP="006C2E92">
      <w:pPr>
        <w:ind w:firstLine="0"/>
        <w:jc w:val="left"/>
      </w:pPr>
    </w:p>
    <w:p w:rsidR="00BD09F4" w:rsidRPr="00481D47" w:rsidRDefault="00BD09F4" w:rsidP="006C2E92">
      <w:pPr>
        <w:ind w:firstLine="0"/>
        <w:jc w:val="left"/>
      </w:pPr>
    </w:p>
    <w:p w:rsidR="00481D47" w:rsidRDefault="00481D47" w:rsidP="006C2E92">
      <w:pPr>
        <w:ind w:firstLine="0"/>
        <w:jc w:val="left"/>
      </w:pPr>
    </w:p>
    <w:p w:rsidR="00481D47" w:rsidRDefault="00481D47" w:rsidP="006C2E92">
      <w:pPr>
        <w:ind w:firstLine="0"/>
        <w:jc w:val="left"/>
      </w:pPr>
    </w:p>
    <w:p w:rsidR="00BD09F4" w:rsidRDefault="00481D47" w:rsidP="00481D47">
      <w:pPr>
        <w:ind w:firstLine="360"/>
        <w:jc w:val="left"/>
      </w:pPr>
      <w:r w:rsidRPr="00481D47">
        <w:t xml:space="preserve">В </w:t>
      </w:r>
      <w:r>
        <w:t>третьем задании осуществляется ввод в текстовое</w:t>
      </w:r>
      <w:r w:rsidRPr="00481D47">
        <w:t xml:space="preserve"> поле </w:t>
      </w:r>
      <w:r>
        <w:t>(рисунок 5).</w:t>
      </w:r>
      <w:r w:rsidRPr="00481D4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F8F3A5" wp14:editId="19A7E1C0">
                <wp:simplePos x="0" y="0"/>
                <wp:positionH relativeFrom="column">
                  <wp:posOffset>-99060</wp:posOffset>
                </wp:positionH>
                <wp:positionV relativeFrom="paragraph">
                  <wp:posOffset>4843780</wp:posOffset>
                </wp:positionV>
                <wp:extent cx="5940425" cy="635"/>
                <wp:effectExtent l="0" t="0" r="3175" b="0"/>
                <wp:wrapThrough wrapText="bothSides">
                  <wp:wrapPolygon edited="0">
                    <wp:start x="0" y="0"/>
                    <wp:lineTo x="0" y="20681"/>
                    <wp:lineTo x="21542" y="20681"/>
                    <wp:lineTo x="21542" y="0"/>
                    <wp:lineTo x="0" y="0"/>
                  </wp:wrapPolygon>
                </wp:wrapThrough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81D47" w:rsidRDefault="00481D47" w:rsidP="00481D47">
                            <w:pPr>
                              <w:pStyle w:val="aa"/>
                            </w:pPr>
                          </w:p>
                          <w:p w:rsidR="00481D47" w:rsidRPr="00481D47" w:rsidRDefault="00481D47" w:rsidP="00481D47">
                            <w:pPr>
                              <w:pStyle w:val="aa"/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t xml:space="preserve">. </w:t>
                            </w:r>
                            <w:r>
                              <w:t>Прикрепление страницы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3" o:spid="_x0000_s1027" type="#_x0000_t202" style="position:absolute;left:0;text-align:left;margin-left:-7.8pt;margin-top:381.4pt;width:467.75pt;height:.0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" stroked="f">
                <v:textbox style="mso-fit-shape-to-text:t" inset="0,0,0,0">
                  <w:txbxContent>
                    <w:p w:rsidR="00481D47" w:rsidRDefault="00481D47" w:rsidP="00481D47">
                      <w:pPr>
                        <w:pStyle w:val="aa"/>
                      </w:pPr>
                    </w:p>
                    <w:p w:rsidR="00481D47" w:rsidRPr="00481D47" w:rsidRDefault="00481D47" w:rsidP="00481D47">
                      <w:pPr>
                        <w:pStyle w:val="aa"/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t>-</w:t>
                      </w:r>
                      <w:r>
                        <w:rPr>
                          <w:lang w:val="en-US"/>
                        </w:rPr>
                        <w:t>4</w:t>
                      </w:r>
                      <w:r>
                        <w:t xml:space="preserve">. </w:t>
                      </w:r>
                      <w:r>
                        <w:t>Прикрепление страницы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D09F4"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588C504D" wp14:editId="19F173BD">
            <wp:simplePos x="0" y="0"/>
            <wp:positionH relativeFrom="column">
              <wp:posOffset>3015615</wp:posOffset>
            </wp:positionH>
            <wp:positionV relativeFrom="paragraph">
              <wp:posOffset>-281940</wp:posOffset>
            </wp:positionV>
            <wp:extent cx="2828925" cy="5029835"/>
            <wp:effectExtent l="0" t="0" r="9525" b="0"/>
            <wp:wrapThrough wrapText="bothSides">
              <wp:wrapPolygon edited="0">
                <wp:start x="0" y="0"/>
                <wp:lineTo x="0" y="21515"/>
                <wp:lineTo x="21527" y="21515"/>
                <wp:lineTo x="21527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9F4">
        <w:rPr>
          <w:noProof/>
          <w:lang w:eastAsia="ru-RU"/>
        </w:rPr>
        <w:drawing>
          <wp:anchor distT="0" distB="0" distL="114300" distR="114300" simplePos="0" relativeHeight="251674624" behindDoc="1" locked="0" layoutInCell="1" allowOverlap="1" wp14:anchorId="5EF1E45D" wp14:editId="00D2A14D">
            <wp:simplePos x="0" y="0"/>
            <wp:positionH relativeFrom="column">
              <wp:posOffset>-241935</wp:posOffset>
            </wp:positionH>
            <wp:positionV relativeFrom="paragraph">
              <wp:posOffset>-281940</wp:posOffset>
            </wp:positionV>
            <wp:extent cx="2886075" cy="5031105"/>
            <wp:effectExtent l="0" t="0" r="9525" b="0"/>
            <wp:wrapThrough wrapText="bothSides">
              <wp:wrapPolygon edited="0">
                <wp:start x="0" y="0"/>
                <wp:lineTo x="0" y="21510"/>
                <wp:lineTo x="21529" y="21510"/>
                <wp:lineTo x="21529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481D47" w:rsidRDefault="00481D47" w:rsidP="00481D47">
      <w:pPr>
        <w:ind w:firstLine="360"/>
        <w:jc w:val="left"/>
      </w:pPr>
    </w:p>
    <w:p w:rsidR="00481D47" w:rsidRDefault="00481D47" w:rsidP="00481D47">
      <w:pPr>
        <w:ind w:firstLine="360"/>
        <w:jc w:val="left"/>
      </w:pPr>
      <w:r w:rsidRPr="00481D47">
        <w:t>В четвертом задании ввод в текстовом поле управляется диалогом выбора даты</w:t>
      </w:r>
      <w:r>
        <w:t xml:space="preserve"> (рисунок 6).</w:t>
      </w:r>
    </w:p>
    <w:p w:rsidR="00481D47" w:rsidRDefault="00481D47" w:rsidP="00481D47">
      <w:pPr>
        <w:ind w:firstLine="360"/>
        <w:jc w:val="left"/>
      </w:pPr>
    </w:p>
    <w:p w:rsidR="00481D47" w:rsidRDefault="00481D47" w:rsidP="00481D47">
      <w:pPr>
        <w:ind w:firstLine="360"/>
        <w:jc w:val="left"/>
      </w:pPr>
      <w:r w:rsidRPr="00481D47">
        <w:t xml:space="preserve">В </w:t>
      </w:r>
      <w:r>
        <w:t>пятом</w:t>
      </w:r>
      <w:r w:rsidRPr="00481D47">
        <w:t xml:space="preserve"> задании ввод в текстовом поле управляется диалогом выбора </w:t>
      </w:r>
      <w:r>
        <w:t>времени (рисунок 7).</w:t>
      </w:r>
    </w:p>
    <w:p w:rsidR="00481D47" w:rsidRDefault="00481D47" w:rsidP="00481D47">
      <w:pPr>
        <w:ind w:firstLine="360"/>
        <w:jc w:val="left"/>
      </w:pPr>
    </w:p>
    <w:p w:rsidR="00481D47" w:rsidRDefault="00481D47" w:rsidP="00481D47">
      <w:pPr>
        <w:ind w:firstLine="360"/>
        <w:jc w:val="left"/>
      </w:pPr>
      <w:r w:rsidRPr="00481D47">
        <w:t xml:space="preserve">В </w:t>
      </w:r>
      <w:r>
        <w:t>шестом</w:t>
      </w:r>
      <w:r w:rsidRPr="00481D47">
        <w:t xml:space="preserve"> задании </w:t>
      </w:r>
      <w:r>
        <w:t xml:space="preserve">реализовано приложение </w:t>
      </w:r>
      <w:r w:rsidRPr="0081314F">
        <w:t xml:space="preserve">со списком </w:t>
      </w:r>
      <w:proofErr w:type="spellStart"/>
      <w:r w:rsidRPr="0081314F">
        <w:rPr>
          <w:lang w:val="en-US"/>
        </w:rPr>
        <w:t>SilicaListView</w:t>
      </w:r>
      <w:proofErr w:type="spellEnd"/>
      <w:r w:rsidRPr="0081314F">
        <w:t>, из задач на неделю</w:t>
      </w:r>
      <w:r>
        <w:t>, задачи группируются по датам</w:t>
      </w:r>
      <w:r>
        <w:t xml:space="preserve"> (рисунок </w:t>
      </w:r>
      <w:r w:rsidR="00695EBB">
        <w:t>8</w:t>
      </w:r>
      <w:r>
        <w:t>).</w:t>
      </w:r>
    </w:p>
    <w:p w:rsidR="00481D47" w:rsidRDefault="00481D47" w:rsidP="00481D47">
      <w:pPr>
        <w:ind w:firstLine="360"/>
        <w:jc w:val="left"/>
      </w:pPr>
    </w:p>
    <w:p w:rsidR="00481D47" w:rsidRDefault="00481D47" w:rsidP="00481D47">
      <w:pPr>
        <w:ind w:firstLine="360"/>
        <w:jc w:val="left"/>
      </w:pPr>
      <w:r w:rsidRPr="00481D47">
        <w:t xml:space="preserve">В седьмом задании на странице </w:t>
      </w:r>
      <w:r>
        <w:t>отображается</w:t>
      </w:r>
      <w:r w:rsidRPr="00481D47">
        <w:t xml:space="preserve"> браузер</w:t>
      </w:r>
      <w:r>
        <w:t xml:space="preserve"> </w:t>
      </w:r>
      <w:r>
        <w:t>(</w:t>
      </w:r>
      <w:r>
        <w:t xml:space="preserve">рисунок </w:t>
      </w:r>
      <w:r w:rsidR="00695EBB">
        <w:t>9</w:t>
      </w:r>
      <w:r>
        <w:t>)</w:t>
      </w:r>
      <w:r w:rsidRPr="00481D47">
        <w:t>.</w:t>
      </w:r>
    </w:p>
    <w:p w:rsidR="00481D47" w:rsidRDefault="00481D47" w:rsidP="00481D47">
      <w:pPr>
        <w:ind w:firstLine="360"/>
        <w:jc w:val="left"/>
      </w:pPr>
    </w:p>
    <w:p w:rsidR="00481D47" w:rsidRDefault="001F01D3" w:rsidP="001F01D3">
      <w:pPr>
        <w:ind w:firstLine="360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8720" behindDoc="1" locked="0" layoutInCell="1" allowOverlap="1" wp14:anchorId="6DB8FB6C" wp14:editId="6C9244A9">
            <wp:simplePos x="0" y="0"/>
            <wp:positionH relativeFrom="column">
              <wp:posOffset>224790</wp:posOffset>
            </wp:positionH>
            <wp:positionV relativeFrom="paragraph">
              <wp:posOffset>3810</wp:posOffset>
            </wp:positionV>
            <wp:extent cx="2214880" cy="3943350"/>
            <wp:effectExtent l="0" t="0" r="0" b="0"/>
            <wp:wrapThrough wrapText="bothSides">
              <wp:wrapPolygon edited="0">
                <wp:start x="0" y="0"/>
                <wp:lineTo x="0" y="21496"/>
                <wp:lineTo x="21365" y="21496"/>
                <wp:lineTo x="21365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D47">
        <w:rPr>
          <w:noProof/>
          <w:lang w:eastAsia="ru-RU"/>
        </w:rPr>
        <w:drawing>
          <wp:inline distT="0" distB="0" distL="0" distR="0" wp14:anchorId="4260ECEC" wp14:editId="1B6DF85F">
            <wp:extent cx="2241681" cy="394335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191" cy="395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47" w:rsidRDefault="001F01D3" w:rsidP="00481D47">
      <w:pPr>
        <w:ind w:firstLine="360"/>
        <w:jc w:val="left"/>
      </w:pPr>
      <w:r w:rsidRPr="001F01D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4C7D22" wp14:editId="32694FF4">
                <wp:simplePos x="0" y="0"/>
                <wp:positionH relativeFrom="column">
                  <wp:posOffset>2633980</wp:posOffset>
                </wp:positionH>
                <wp:positionV relativeFrom="paragraph">
                  <wp:posOffset>20955</wp:posOffset>
                </wp:positionV>
                <wp:extent cx="2828925" cy="635"/>
                <wp:effectExtent l="0" t="0" r="9525" b="0"/>
                <wp:wrapThrough wrapText="bothSides">
                  <wp:wrapPolygon edited="0">
                    <wp:start x="0" y="0"/>
                    <wp:lineTo x="0" y="20681"/>
                    <wp:lineTo x="21527" y="20681"/>
                    <wp:lineTo x="21527" y="0"/>
                    <wp:lineTo x="0" y="0"/>
                  </wp:wrapPolygon>
                </wp:wrapThrough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828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F01D3" w:rsidRDefault="001F01D3" w:rsidP="001F01D3">
                            <w:pPr>
                              <w:pStyle w:val="aa"/>
                            </w:pPr>
                          </w:p>
                          <w:p w:rsidR="001F01D3" w:rsidRPr="00481D47" w:rsidRDefault="001F01D3" w:rsidP="001F01D3">
                            <w:pPr>
                              <w:pStyle w:val="aa"/>
                            </w:pPr>
                            <w:r>
                              <w:t xml:space="preserve">Рисунок </w:t>
                            </w:r>
                            <w:r>
                              <w:t>6</w:t>
                            </w:r>
                            <w:r>
                              <w:t xml:space="preserve">. </w:t>
                            </w:r>
                            <w:r w:rsidRPr="001F01D3">
                              <w:t>Диалог ввода даты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20" o:spid="_x0000_s1028" type="#_x0000_t202" style="position:absolute;left:0;text-align:left;margin-left:207.4pt;margin-top:1.65pt;width:222.75pt;height:.05pt;flip:x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" stroked="f">
                <v:textbox style="mso-fit-shape-to-text:t" inset="0,0,0,0">
                  <w:txbxContent>
                    <w:p w:rsidR="001F01D3" w:rsidRDefault="001F01D3" w:rsidP="001F01D3">
                      <w:pPr>
                        <w:pStyle w:val="aa"/>
                      </w:pPr>
                    </w:p>
                    <w:p w:rsidR="001F01D3" w:rsidRPr="00481D47" w:rsidRDefault="001F01D3" w:rsidP="001F01D3">
                      <w:pPr>
                        <w:pStyle w:val="aa"/>
                      </w:pPr>
                      <w:r>
                        <w:t xml:space="preserve">Рисунок </w:t>
                      </w:r>
                      <w:r>
                        <w:t>6</w:t>
                      </w:r>
                      <w:r>
                        <w:t xml:space="preserve">. </w:t>
                      </w:r>
                      <w:r w:rsidRPr="001F01D3">
                        <w:t>Диалог ввода даты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1F01D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6F9D0B" wp14:editId="7FE87E91">
                <wp:simplePos x="0" y="0"/>
                <wp:positionH relativeFrom="column">
                  <wp:posOffset>-575310</wp:posOffset>
                </wp:positionH>
                <wp:positionV relativeFrom="paragraph">
                  <wp:posOffset>20955</wp:posOffset>
                </wp:positionV>
                <wp:extent cx="3324225" cy="635"/>
                <wp:effectExtent l="0" t="0" r="9525" b="0"/>
                <wp:wrapThrough wrapText="bothSides">
                  <wp:wrapPolygon edited="0">
                    <wp:start x="0" y="0"/>
                    <wp:lineTo x="0" y="20681"/>
                    <wp:lineTo x="21538" y="20681"/>
                    <wp:lineTo x="21538" y="0"/>
                    <wp:lineTo x="0" y="0"/>
                  </wp:wrapPolygon>
                </wp:wrapThrough>
                <wp:docPr id="19" name="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324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F01D3" w:rsidRDefault="001F01D3" w:rsidP="001F01D3">
                            <w:pPr>
                              <w:pStyle w:val="aa"/>
                            </w:pPr>
                            <w:r>
                              <w:t xml:space="preserve">    </w:t>
                            </w:r>
                          </w:p>
                          <w:p w:rsidR="001F01D3" w:rsidRPr="00481D47" w:rsidRDefault="001F01D3" w:rsidP="001F01D3">
                            <w:pPr>
                              <w:pStyle w:val="aa"/>
                            </w:pPr>
                            <w:r>
                              <w:t xml:space="preserve">Рисунок </w:t>
                            </w:r>
                            <w:r>
                              <w:t>5</w:t>
                            </w:r>
                            <w:r>
                              <w:t xml:space="preserve">. </w:t>
                            </w:r>
                            <w:r>
                              <w:t xml:space="preserve">Ввод в текстовое поле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9" o:spid="_x0000_s1029" type="#_x0000_t202" style="position:absolute;left:0;text-align:left;margin-left:-45.3pt;margin-top:1.65pt;width:261.75pt;height:.05pt;flip:x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" stroked="f">
                <v:textbox style="mso-fit-shape-to-text:t" inset="0,0,0,0">
                  <w:txbxContent>
                    <w:p w:rsidR="001F01D3" w:rsidRDefault="001F01D3" w:rsidP="001F01D3">
                      <w:pPr>
                        <w:pStyle w:val="aa"/>
                      </w:pPr>
                      <w:r>
                        <w:t xml:space="preserve">    </w:t>
                      </w:r>
                    </w:p>
                    <w:p w:rsidR="001F01D3" w:rsidRPr="00481D47" w:rsidRDefault="001F01D3" w:rsidP="001F01D3">
                      <w:pPr>
                        <w:pStyle w:val="aa"/>
                      </w:pPr>
                      <w:r>
                        <w:t xml:space="preserve">Рисунок </w:t>
                      </w:r>
                      <w:r>
                        <w:t>5</w:t>
                      </w:r>
                      <w:r>
                        <w:t xml:space="preserve">. </w:t>
                      </w:r>
                      <w:r>
                        <w:t xml:space="preserve">Ввод в текстовое поле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481D47" w:rsidRDefault="001F01D3" w:rsidP="001F01D3">
      <w:pPr>
        <w:ind w:firstLine="0"/>
        <w:jc w:val="left"/>
      </w:pPr>
      <w:r>
        <w:rPr>
          <w:noProof/>
          <w:lang w:eastAsia="ru-RU"/>
        </w:rPr>
        <w:drawing>
          <wp:anchor distT="0" distB="0" distL="114300" distR="114300" simplePos="0" relativeHeight="251685888" behindDoc="1" locked="0" layoutInCell="1" allowOverlap="1" wp14:anchorId="1F4EBEBB" wp14:editId="2AF7DECE">
            <wp:simplePos x="0" y="0"/>
            <wp:positionH relativeFrom="column">
              <wp:posOffset>-2275840</wp:posOffset>
            </wp:positionH>
            <wp:positionV relativeFrom="paragraph">
              <wp:posOffset>273685</wp:posOffset>
            </wp:positionV>
            <wp:extent cx="2133600" cy="3810000"/>
            <wp:effectExtent l="0" t="0" r="0" b="0"/>
            <wp:wrapThrough wrapText="bothSides">
              <wp:wrapPolygon edited="0">
                <wp:start x="0" y="0"/>
                <wp:lineTo x="0" y="21492"/>
                <wp:lineTo x="21407" y="21492"/>
                <wp:lineTo x="21407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01D3" w:rsidRDefault="001F01D3" w:rsidP="001F01D3">
      <w:pPr>
        <w:ind w:firstLine="360"/>
        <w:jc w:val="left"/>
      </w:pPr>
      <w:r>
        <w:rPr>
          <w:noProof/>
          <w:lang w:eastAsia="ru-RU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224790</wp:posOffset>
            </wp:positionH>
            <wp:positionV relativeFrom="paragraph">
              <wp:posOffset>0</wp:posOffset>
            </wp:positionV>
            <wp:extent cx="2175510" cy="3818255"/>
            <wp:effectExtent l="0" t="0" r="0" b="0"/>
            <wp:wrapThrough wrapText="bothSides">
              <wp:wrapPolygon edited="0">
                <wp:start x="0" y="0"/>
                <wp:lineTo x="0" y="21446"/>
                <wp:lineTo x="21373" y="21446"/>
                <wp:lineTo x="21373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01D3" w:rsidRDefault="001F01D3" w:rsidP="001F01D3">
      <w:pPr>
        <w:ind w:firstLine="360"/>
        <w:jc w:val="left"/>
      </w:pPr>
    </w:p>
    <w:p w:rsidR="001F01D3" w:rsidRDefault="001F01D3" w:rsidP="001F01D3">
      <w:pPr>
        <w:ind w:firstLine="360"/>
        <w:jc w:val="left"/>
      </w:pPr>
    </w:p>
    <w:p w:rsidR="001F01D3" w:rsidRPr="00481D47" w:rsidRDefault="001F01D3" w:rsidP="001F01D3">
      <w:pPr>
        <w:ind w:firstLine="360"/>
        <w:jc w:val="left"/>
      </w:pPr>
      <w:r w:rsidRPr="001F01D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23E03E16" wp14:editId="6CBAA9CE">
                <wp:simplePos x="0" y="0"/>
                <wp:positionH relativeFrom="column">
                  <wp:posOffset>140970</wp:posOffset>
                </wp:positionH>
                <wp:positionV relativeFrom="paragraph">
                  <wp:posOffset>3056255</wp:posOffset>
                </wp:positionV>
                <wp:extent cx="3324225" cy="635"/>
                <wp:effectExtent l="0" t="0" r="9525" b="0"/>
                <wp:wrapThrough wrapText="bothSides">
                  <wp:wrapPolygon edited="0">
                    <wp:start x="0" y="0"/>
                    <wp:lineTo x="0" y="20681"/>
                    <wp:lineTo x="21538" y="20681"/>
                    <wp:lineTo x="21538" y="0"/>
                    <wp:lineTo x="0" y="0"/>
                  </wp:wrapPolygon>
                </wp:wrapThrough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324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F01D3" w:rsidRDefault="001F01D3" w:rsidP="001F01D3">
                            <w:pPr>
                              <w:pStyle w:val="aa"/>
                            </w:pPr>
                            <w:r>
                              <w:t xml:space="preserve">    </w:t>
                            </w:r>
                          </w:p>
                          <w:p w:rsidR="001F01D3" w:rsidRPr="00481D47" w:rsidRDefault="001F01D3" w:rsidP="001F01D3">
                            <w:pPr>
                              <w:pStyle w:val="aa"/>
                            </w:pPr>
                            <w:r>
                              <w:t xml:space="preserve">Рисунок </w:t>
                            </w:r>
                            <w:r>
                              <w:t>8</w:t>
                            </w:r>
                            <w:r>
                              <w:t xml:space="preserve">. </w:t>
                            </w:r>
                            <w:r>
                              <w:t>Спис</w:t>
                            </w:r>
                            <w:r w:rsidR="00083DF7">
                              <w:t>о</w:t>
                            </w:r>
                            <w:r>
                              <w:t>к</w:t>
                            </w:r>
                            <w:r w:rsidRPr="001F01D3">
                              <w:t xml:space="preserve"> </w:t>
                            </w:r>
                            <w:proofErr w:type="spellStart"/>
                            <w:r w:rsidRPr="001F01D3">
                              <w:t>SilicaListView</w:t>
                            </w:r>
                            <w:proofErr w:type="spellEnd"/>
                            <w:r w:rsidRPr="001F01D3">
                              <w:t xml:space="preserve"> </w:t>
                            </w:r>
                            <w:r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24" o:spid="_x0000_s1030" type="#_x0000_t202" style="position:absolute;left:0;text-align:left;margin-left:11.1pt;margin-top:240.65pt;width:261.75pt;height:.05pt;flip:x;z-index:-251627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" stroked="f">
                <v:textbox style="mso-fit-shape-to-text:t" inset="0,0,0,0">
                  <w:txbxContent>
                    <w:p w:rsidR="001F01D3" w:rsidRDefault="001F01D3" w:rsidP="001F01D3">
                      <w:pPr>
                        <w:pStyle w:val="aa"/>
                      </w:pPr>
                      <w:r>
                        <w:t xml:space="preserve">    </w:t>
                      </w:r>
                    </w:p>
                    <w:p w:rsidR="001F01D3" w:rsidRPr="00481D47" w:rsidRDefault="001F01D3" w:rsidP="001F01D3">
                      <w:pPr>
                        <w:pStyle w:val="aa"/>
                      </w:pPr>
                      <w:r>
                        <w:t xml:space="preserve">Рисунок </w:t>
                      </w:r>
                      <w:r>
                        <w:t>8</w:t>
                      </w:r>
                      <w:r>
                        <w:t xml:space="preserve">. </w:t>
                      </w:r>
                      <w:r>
                        <w:t>Спис</w:t>
                      </w:r>
                      <w:r w:rsidR="00083DF7">
                        <w:t>о</w:t>
                      </w:r>
                      <w:r>
                        <w:t>к</w:t>
                      </w:r>
                      <w:r w:rsidRPr="001F01D3">
                        <w:t xml:space="preserve"> </w:t>
                      </w:r>
                      <w:proofErr w:type="spellStart"/>
                      <w:r w:rsidRPr="001F01D3">
                        <w:t>SilicaListView</w:t>
                      </w:r>
                      <w:proofErr w:type="spellEnd"/>
                      <w:r w:rsidRPr="001F01D3">
                        <w:t xml:space="preserve"> </w:t>
                      </w:r>
                      <w:r>
                        <w:t xml:space="preserve">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1F01D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D12E6C5" wp14:editId="692BEF20">
                <wp:simplePos x="0" y="0"/>
                <wp:positionH relativeFrom="column">
                  <wp:posOffset>-3183255</wp:posOffset>
                </wp:positionH>
                <wp:positionV relativeFrom="paragraph">
                  <wp:posOffset>3056255</wp:posOffset>
                </wp:positionV>
                <wp:extent cx="3324225" cy="635"/>
                <wp:effectExtent l="0" t="0" r="9525" b="0"/>
                <wp:wrapThrough wrapText="bothSides">
                  <wp:wrapPolygon edited="0">
                    <wp:start x="0" y="0"/>
                    <wp:lineTo x="0" y="20681"/>
                    <wp:lineTo x="21538" y="20681"/>
                    <wp:lineTo x="21538" y="0"/>
                    <wp:lineTo x="0" y="0"/>
                  </wp:wrapPolygon>
                </wp:wrapThrough>
                <wp:docPr id="22" name="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324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F01D3" w:rsidRDefault="001F01D3" w:rsidP="001F01D3">
                            <w:pPr>
                              <w:pStyle w:val="aa"/>
                            </w:pPr>
                            <w:r>
                              <w:t xml:space="preserve">    </w:t>
                            </w:r>
                          </w:p>
                          <w:p w:rsidR="001F01D3" w:rsidRPr="00481D47" w:rsidRDefault="001F01D3" w:rsidP="001F01D3">
                            <w:pPr>
                              <w:pStyle w:val="aa"/>
                            </w:pPr>
                            <w:r>
                              <w:t xml:space="preserve">Рисунок </w:t>
                            </w:r>
                            <w:r>
                              <w:t>7</w:t>
                            </w:r>
                            <w:r>
                              <w:t xml:space="preserve">. </w:t>
                            </w:r>
                            <w:r>
                              <w:t>Диалог ввода времени</w:t>
                            </w:r>
                            <w:r>
                              <w:t xml:space="preserve">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22" o:spid="_x0000_s1031" type="#_x0000_t202" style="position:absolute;left:0;text-align:left;margin-left:-250.65pt;margin-top:240.65pt;width:261.75pt;height:.05pt;flip:x;z-index:-251631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" stroked="f">
                <v:textbox style="mso-fit-shape-to-text:t" inset="0,0,0,0">
                  <w:txbxContent>
                    <w:p w:rsidR="001F01D3" w:rsidRDefault="001F01D3" w:rsidP="001F01D3">
                      <w:pPr>
                        <w:pStyle w:val="aa"/>
                      </w:pPr>
                      <w:r>
                        <w:t xml:space="preserve">    </w:t>
                      </w:r>
                    </w:p>
                    <w:p w:rsidR="001F01D3" w:rsidRPr="00481D47" w:rsidRDefault="001F01D3" w:rsidP="001F01D3">
                      <w:pPr>
                        <w:pStyle w:val="aa"/>
                      </w:pPr>
                      <w:r>
                        <w:t xml:space="preserve">Рисунок </w:t>
                      </w:r>
                      <w:r>
                        <w:t>7</w:t>
                      </w:r>
                      <w:r>
                        <w:t xml:space="preserve">. </w:t>
                      </w:r>
                      <w:r>
                        <w:t>Диалог ввода времени</w:t>
                      </w:r>
                      <w:r>
                        <w:t xml:space="preserve">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  <w:bookmarkStart w:id="13" w:name="_Toc60049415"/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4FB9BD" wp14:editId="64956757">
            <wp:extent cx="2104516" cy="37433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516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  <w:r w:rsidRPr="00695EBB"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4981575" cy="635"/>
                <wp:effectExtent l="0" t="0" r="9525" b="0"/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981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95EBB" w:rsidRDefault="00695EBB" w:rsidP="00695EBB">
                            <w:pPr>
                              <w:pStyle w:val="aa"/>
                            </w:pPr>
                          </w:p>
                          <w:p w:rsidR="00695EBB" w:rsidRPr="00481D47" w:rsidRDefault="00695EBB" w:rsidP="00695EBB">
                            <w:pPr>
                              <w:pStyle w:val="aa"/>
                            </w:pPr>
                            <w:r>
                              <w:t xml:space="preserve">Рисунок </w:t>
                            </w:r>
                            <w:r>
                              <w:t>9</w:t>
                            </w:r>
                            <w:r>
                              <w:t xml:space="preserve">. </w:t>
                            </w:r>
                            <w:r>
                              <w:t>Браузер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26" o:spid="_x0000_s1032" type="#_x0000_t202" style="width:392.25pt;height:.0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" stroked="f">
                <v:textbox style="mso-fit-shape-to-text:t" inset="0,0,0,0">
                  <w:txbxContent>
                    <w:p w:rsidR="00695EBB" w:rsidRDefault="00695EBB" w:rsidP="00695EBB">
                      <w:pPr>
                        <w:pStyle w:val="aa"/>
                      </w:pPr>
                    </w:p>
                    <w:p w:rsidR="00695EBB" w:rsidRPr="00481D47" w:rsidRDefault="00695EBB" w:rsidP="00695EBB">
                      <w:pPr>
                        <w:pStyle w:val="aa"/>
                      </w:pPr>
                      <w:r>
                        <w:t xml:space="preserve">Рисунок </w:t>
                      </w:r>
                      <w:r>
                        <w:t>9</w:t>
                      </w:r>
                      <w:r>
                        <w:t xml:space="preserve">. </w:t>
                      </w:r>
                      <w:r>
                        <w:t>Браузер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  <w:r>
        <w:t>В восьмом задании список де</w:t>
      </w:r>
      <w:r>
        <w:t xml:space="preserve">л отображается как слайд-шоу </w:t>
      </w:r>
      <w:r>
        <w:t xml:space="preserve">(рисунок </w:t>
      </w:r>
      <w:r>
        <w:t>10</w:t>
      </w:r>
      <w:r>
        <w:t>)</w:t>
      </w:r>
      <w:r w:rsidRPr="00481D47">
        <w:t>.</w:t>
      </w: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center"/>
      </w:pPr>
      <w:r>
        <w:rPr>
          <w:noProof/>
          <w:lang w:eastAsia="ru-RU"/>
        </w:rPr>
        <w:drawing>
          <wp:inline distT="0" distB="0" distL="0" distR="0" wp14:anchorId="0E524DB3" wp14:editId="067B8B92">
            <wp:extent cx="2031602" cy="3600449"/>
            <wp:effectExtent l="0" t="0" r="698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886" cy="360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  <w:r w:rsidRPr="00695EBB">
        <w:rPr>
          <w:noProof/>
          <w:lang w:eastAsia="ru-RU"/>
        </w:rPr>
        <mc:AlternateContent>
          <mc:Choice Requires="wps">
            <w:drawing>
              <wp:inline distT="0" distB="0" distL="0" distR="0" wp14:anchorId="7DD68E9A" wp14:editId="2B29A608">
                <wp:extent cx="4981575" cy="635"/>
                <wp:effectExtent l="0" t="0" r="9525" b="0"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981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95EBB" w:rsidRDefault="00695EBB" w:rsidP="00695EBB">
                            <w:pPr>
                              <w:pStyle w:val="aa"/>
                            </w:pPr>
                          </w:p>
                          <w:p w:rsidR="00695EBB" w:rsidRPr="00481D47" w:rsidRDefault="00695EBB" w:rsidP="00695EBB">
                            <w:pPr>
                              <w:pStyle w:val="aa"/>
                            </w:pPr>
                            <w:r>
                              <w:t xml:space="preserve">Рисунок </w:t>
                            </w:r>
                            <w:r>
                              <w:t>10</w:t>
                            </w:r>
                            <w:r>
                              <w:t xml:space="preserve">. </w:t>
                            </w:r>
                            <w:r>
                              <w:t>С</w:t>
                            </w:r>
                            <w:r w:rsidR="00083DF7">
                              <w:t>лайд-шоу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28" o:spid="_x0000_s1033" type="#_x0000_t202" style="width:392.25pt;height:.0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" stroked="f">
                <v:textbox style="mso-fit-shape-to-text:t" inset="0,0,0,0">
                  <w:txbxContent>
                    <w:p w:rsidR="00695EBB" w:rsidRDefault="00695EBB" w:rsidP="00695EBB">
                      <w:pPr>
                        <w:pStyle w:val="aa"/>
                      </w:pPr>
                    </w:p>
                    <w:p w:rsidR="00695EBB" w:rsidRPr="00481D47" w:rsidRDefault="00695EBB" w:rsidP="00695EBB">
                      <w:pPr>
                        <w:pStyle w:val="aa"/>
                      </w:pPr>
                      <w:r>
                        <w:t xml:space="preserve">Рисунок </w:t>
                      </w:r>
                      <w:r>
                        <w:t>10</w:t>
                      </w:r>
                      <w:r>
                        <w:t xml:space="preserve">. </w:t>
                      </w:r>
                      <w:r>
                        <w:t>С</w:t>
                      </w:r>
                      <w:r w:rsidR="00083DF7">
                        <w:t>лайд-шоу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  <w:r w:rsidRPr="00695EBB">
        <w:t>В девятом задании есть два вытягиваемых</w:t>
      </w:r>
      <w:r>
        <w:t xml:space="preserve"> сверху и снизу</w:t>
      </w:r>
      <w:r w:rsidRPr="00695EBB">
        <w:t xml:space="preserve"> меню</w:t>
      </w:r>
      <w:r>
        <w:t xml:space="preserve"> (</w:t>
      </w:r>
      <w:r>
        <w:t xml:space="preserve">рисунок </w:t>
      </w:r>
      <w:r>
        <w:t>11)</w:t>
      </w:r>
      <w:r w:rsidRPr="00695EBB">
        <w:t>.</w:t>
      </w: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center"/>
      </w:pPr>
      <w:r>
        <w:rPr>
          <w:noProof/>
          <w:lang w:eastAsia="ru-RU"/>
        </w:rPr>
        <w:drawing>
          <wp:inline distT="0" distB="0" distL="0" distR="0" wp14:anchorId="174A4F08" wp14:editId="18C6B2B6">
            <wp:extent cx="1876425" cy="32811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6"/>
                    <a:stretch/>
                  </pic:blipFill>
                  <pic:spPr bwMode="auto">
                    <a:xfrm>
                      <a:off x="0" y="0"/>
                      <a:ext cx="1886077" cy="329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center"/>
      </w:pPr>
      <w:r w:rsidRPr="00695EBB">
        <w:rPr>
          <w:noProof/>
          <w:lang w:eastAsia="ru-RU"/>
        </w:rPr>
        <mc:AlternateContent>
          <mc:Choice Requires="wps">
            <w:drawing>
              <wp:inline distT="0" distB="0" distL="0" distR="0" wp14:anchorId="128B5C7C" wp14:editId="0767C456">
                <wp:extent cx="4981575" cy="635"/>
                <wp:effectExtent l="0" t="0" r="9525" b="0"/>
                <wp:docPr id="32" name="Пол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981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95EBB" w:rsidRDefault="00695EBB" w:rsidP="00695EBB">
                            <w:pPr>
                              <w:pStyle w:val="aa"/>
                            </w:pPr>
                          </w:p>
                          <w:p w:rsidR="00695EBB" w:rsidRPr="00481D47" w:rsidRDefault="00695EBB" w:rsidP="00695EBB">
                            <w:pPr>
                              <w:pStyle w:val="aa"/>
                            </w:pPr>
                            <w:r>
                              <w:t>Рисунок 1</w:t>
                            </w:r>
                            <w:r w:rsidR="00083DF7">
                              <w:t>1</w:t>
                            </w:r>
                            <w:r>
                              <w:t xml:space="preserve">. </w:t>
                            </w:r>
                            <w:r w:rsidR="00DB3EE0">
                              <w:t>Вытягиваемые</w:t>
                            </w:r>
                            <w:r w:rsidR="00DB3EE0" w:rsidRPr="00DB3EE0">
                              <w:t xml:space="preserve"> сверху и снизу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32" o:spid="_x0000_s1034" type="#_x0000_t202" style="width:392.25pt;height:.0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" stroked="f">
                <v:textbox style="mso-fit-shape-to-text:t" inset="0,0,0,0">
                  <w:txbxContent>
                    <w:p w:rsidR="00695EBB" w:rsidRDefault="00695EBB" w:rsidP="00695EBB">
                      <w:pPr>
                        <w:pStyle w:val="aa"/>
                      </w:pPr>
                    </w:p>
                    <w:p w:rsidR="00695EBB" w:rsidRPr="00481D47" w:rsidRDefault="00695EBB" w:rsidP="00695EBB">
                      <w:pPr>
                        <w:pStyle w:val="aa"/>
                      </w:pPr>
                      <w:r>
                        <w:t>Рисунок 1</w:t>
                      </w:r>
                      <w:r w:rsidR="00083DF7">
                        <w:t>1</w:t>
                      </w:r>
                      <w:r>
                        <w:t xml:space="preserve">. </w:t>
                      </w:r>
                      <w:r w:rsidR="00DB3EE0">
                        <w:t>Вытягиваемые</w:t>
                      </w:r>
                      <w:r w:rsidR="00DB3EE0" w:rsidRPr="00DB3EE0">
                        <w:t xml:space="preserve"> сверху и снизу меню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95EBB" w:rsidRDefault="00695EBB" w:rsidP="00083DF7">
      <w:pPr>
        <w:pStyle w:val="a4"/>
        <w:numPr>
          <w:ilvl w:val="0"/>
          <w:numId w:val="0"/>
        </w:numPr>
        <w:ind w:left="720" w:firstLine="696"/>
        <w:jc w:val="left"/>
      </w:pPr>
      <w:r>
        <w:t>В десятом задании на элементах спис</w:t>
      </w:r>
      <w:r>
        <w:t xml:space="preserve">ка открывается контекстное меню </w:t>
      </w:r>
      <w:r>
        <w:t xml:space="preserve">(рисунок </w:t>
      </w:r>
      <w:r>
        <w:t>12</w:t>
      </w:r>
      <w:r>
        <w:t>)</w:t>
      </w:r>
      <w:r w:rsidRPr="00695EBB">
        <w:t>.</w:t>
      </w:r>
    </w:p>
    <w:p w:rsidR="00695EBB" w:rsidRDefault="00695EBB" w:rsidP="00083DF7">
      <w:pPr>
        <w:pStyle w:val="a4"/>
        <w:numPr>
          <w:ilvl w:val="0"/>
          <w:numId w:val="0"/>
        </w:numPr>
        <w:ind w:left="720"/>
        <w:jc w:val="center"/>
      </w:pPr>
      <w:r>
        <w:rPr>
          <w:noProof/>
          <w:lang w:eastAsia="ru-RU"/>
        </w:rPr>
        <w:drawing>
          <wp:inline distT="0" distB="0" distL="0" distR="0">
            <wp:extent cx="1847850" cy="3306404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952" cy="33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F7" w:rsidRDefault="00083DF7" w:rsidP="00083DF7">
      <w:pPr>
        <w:pStyle w:val="a4"/>
        <w:numPr>
          <w:ilvl w:val="0"/>
          <w:numId w:val="0"/>
        </w:numPr>
        <w:ind w:left="720"/>
        <w:jc w:val="center"/>
      </w:pPr>
      <w:r w:rsidRPr="00695EBB">
        <w:rPr>
          <w:noProof/>
          <w:lang w:eastAsia="ru-RU"/>
        </w:rPr>
        <mc:AlternateContent>
          <mc:Choice Requires="wps">
            <w:drawing>
              <wp:inline distT="0" distB="0" distL="0" distR="0" wp14:anchorId="701552B8" wp14:editId="7D136236">
                <wp:extent cx="4981575" cy="635"/>
                <wp:effectExtent l="0" t="0" r="9525" b="0"/>
                <wp:docPr id="33" name="Пол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981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3DF7" w:rsidRDefault="00083DF7" w:rsidP="00083DF7">
                            <w:pPr>
                              <w:pStyle w:val="aa"/>
                            </w:pPr>
                          </w:p>
                          <w:p w:rsidR="00083DF7" w:rsidRPr="00481D47" w:rsidRDefault="00083DF7" w:rsidP="00083DF7">
                            <w:pPr>
                              <w:pStyle w:val="aa"/>
                            </w:pPr>
                            <w:r>
                              <w:t>Рисунок 1</w:t>
                            </w:r>
                            <w:r>
                              <w:t>2</w:t>
                            </w:r>
                            <w:r>
                              <w:t xml:space="preserve">. </w:t>
                            </w:r>
                            <w:r w:rsidR="00DB3EE0">
                              <w:t>Контекстное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33" o:spid="_x0000_s1035" type="#_x0000_t202" style="width:392.25pt;height:.0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" stroked="f">
                <v:textbox style="mso-fit-shape-to-text:t" inset="0,0,0,0">
                  <w:txbxContent>
                    <w:p w:rsidR="00083DF7" w:rsidRDefault="00083DF7" w:rsidP="00083DF7">
                      <w:pPr>
                        <w:pStyle w:val="aa"/>
                      </w:pPr>
                    </w:p>
                    <w:p w:rsidR="00083DF7" w:rsidRPr="00481D47" w:rsidRDefault="00083DF7" w:rsidP="00083DF7">
                      <w:pPr>
                        <w:pStyle w:val="aa"/>
                      </w:pPr>
                      <w:r>
                        <w:t>Рисунок 1</w:t>
                      </w:r>
                      <w:r>
                        <w:t>2</w:t>
                      </w:r>
                      <w:r>
                        <w:t xml:space="preserve">. </w:t>
                      </w:r>
                      <w:r w:rsidR="00DB3EE0">
                        <w:t>Контекстное меню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95EBB" w:rsidRDefault="00695EBB" w:rsidP="00DB3EE0">
      <w:pPr>
        <w:pStyle w:val="a4"/>
        <w:numPr>
          <w:ilvl w:val="0"/>
          <w:numId w:val="0"/>
        </w:numPr>
        <w:ind w:left="720" w:firstLine="696"/>
        <w:jc w:val="left"/>
      </w:pPr>
      <w:r w:rsidRPr="00695EBB">
        <w:lastRenderedPageBreak/>
        <w:t xml:space="preserve">На обложке приложения </w:t>
      </w:r>
      <w:r>
        <w:t xml:space="preserve">отображается </w:t>
      </w:r>
      <w:r w:rsidRPr="00695EBB">
        <w:t>сч</w:t>
      </w:r>
      <w:r w:rsidR="00023FE5">
        <w:t>ё</w:t>
      </w:r>
      <w:r w:rsidRPr="00695EBB">
        <w:t>тчик</w:t>
      </w:r>
      <w:r>
        <w:t xml:space="preserve"> (рисунок 13)</w:t>
      </w:r>
      <w:r w:rsidRPr="00695EBB">
        <w:t>.</w:t>
      </w:r>
      <w:r>
        <w:t xml:space="preserve"> При нажатии на «+» счётчик увеличивается, при нажатии </w:t>
      </w:r>
      <w:proofErr w:type="gramStart"/>
      <w:r>
        <w:t>на</w:t>
      </w:r>
      <w:proofErr w:type="gramEnd"/>
      <w:r>
        <w:t xml:space="preserve"> «-» - уменьшается.</w:t>
      </w:r>
    </w:p>
    <w:p w:rsidR="00695EBB" w:rsidRDefault="00695EBB" w:rsidP="00DB3EE0">
      <w:pPr>
        <w:pStyle w:val="a4"/>
        <w:numPr>
          <w:ilvl w:val="0"/>
          <w:numId w:val="0"/>
        </w:numPr>
        <w:ind w:left="720"/>
        <w:jc w:val="center"/>
      </w:pPr>
      <w:r>
        <w:rPr>
          <w:noProof/>
          <w:lang w:eastAsia="ru-RU"/>
        </w:rPr>
        <w:drawing>
          <wp:inline distT="0" distB="0" distL="0" distR="0">
            <wp:extent cx="3372321" cy="606827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695EBB" w:rsidRDefault="00DB3EE0" w:rsidP="00695EBB">
      <w:pPr>
        <w:pStyle w:val="a4"/>
        <w:numPr>
          <w:ilvl w:val="0"/>
          <w:numId w:val="0"/>
        </w:numPr>
        <w:ind w:left="720"/>
        <w:jc w:val="left"/>
      </w:pPr>
      <w:r w:rsidRPr="00DB3EE0">
        <w:rPr>
          <w:noProof/>
          <w:lang w:eastAsia="ru-RU"/>
        </w:rPr>
        <mc:AlternateContent>
          <mc:Choice Requires="wps">
            <w:drawing>
              <wp:inline distT="0" distB="0" distL="0" distR="0" wp14:anchorId="1530E67E" wp14:editId="10071FCE">
                <wp:extent cx="4981575" cy="635"/>
                <wp:effectExtent l="0" t="0" r="9525" b="0"/>
                <wp:docPr id="34" name="Поле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981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3EE0" w:rsidRDefault="00DB3EE0" w:rsidP="00DB3EE0">
                            <w:pPr>
                              <w:pStyle w:val="aa"/>
                            </w:pPr>
                          </w:p>
                          <w:p w:rsidR="00DB3EE0" w:rsidRPr="00481D47" w:rsidRDefault="00DB3EE0" w:rsidP="00DB3EE0">
                            <w:pPr>
                              <w:pStyle w:val="aa"/>
                            </w:pPr>
                            <w:r>
                              <w:t>Рисунок 1</w:t>
                            </w:r>
                            <w:r>
                              <w:t>3</w:t>
                            </w:r>
                            <w:r>
                              <w:t xml:space="preserve">. </w:t>
                            </w:r>
                            <w:r>
                              <w:t>Счётчик на обложке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34" o:spid="_x0000_s1036" type="#_x0000_t202" style="width:392.25pt;height:.0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" stroked="f">
                <v:textbox style="mso-fit-shape-to-text:t" inset="0,0,0,0">
                  <w:txbxContent>
                    <w:p w:rsidR="00DB3EE0" w:rsidRDefault="00DB3EE0" w:rsidP="00DB3EE0">
                      <w:pPr>
                        <w:pStyle w:val="aa"/>
                      </w:pPr>
                    </w:p>
                    <w:p w:rsidR="00DB3EE0" w:rsidRPr="00481D47" w:rsidRDefault="00DB3EE0" w:rsidP="00DB3EE0">
                      <w:pPr>
                        <w:pStyle w:val="aa"/>
                      </w:pPr>
                      <w:r>
                        <w:t>Рисунок 1</w:t>
                      </w:r>
                      <w:r>
                        <w:t>3</w:t>
                      </w:r>
                      <w:r>
                        <w:t xml:space="preserve">. </w:t>
                      </w:r>
                      <w:r>
                        <w:t>Счётчик на обложке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9F6410" w:rsidRPr="001F01D3" w:rsidRDefault="009F6410" w:rsidP="001F01D3">
      <w:pPr>
        <w:pStyle w:val="1"/>
        <w:numPr>
          <w:ilvl w:val="0"/>
          <w:numId w:val="7"/>
        </w:numPr>
      </w:pPr>
      <w:bookmarkStart w:id="14" w:name="_Toc148143160"/>
      <w:r w:rsidRPr="001F01D3">
        <w:lastRenderedPageBreak/>
        <w:t>Руководство программиста</w:t>
      </w:r>
      <w:bookmarkEnd w:id="13"/>
      <w:bookmarkEnd w:id="14"/>
    </w:p>
    <w:p w:rsidR="00756A12" w:rsidRPr="00246DB1" w:rsidRDefault="00CF74F3" w:rsidP="005F0EB3">
      <w:r>
        <w:t xml:space="preserve">Программа реализована на языке программирования </w:t>
      </w:r>
      <w:r w:rsidR="003A07A0">
        <w:rPr>
          <w:lang w:val="en-US"/>
        </w:rPr>
        <w:t>QML</w:t>
      </w:r>
      <w:r>
        <w:t xml:space="preserve">. </w:t>
      </w:r>
    </w:p>
    <w:p w:rsidR="00246DB1" w:rsidRDefault="00102090" w:rsidP="00102090">
      <w:pPr>
        <w:pStyle w:val="a4"/>
        <w:numPr>
          <w:ilvl w:val="0"/>
          <w:numId w:val="8"/>
        </w:numPr>
      </w:pPr>
      <w:r>
        <w:t>В</w:t>
      </w:r>
      <w:r w:rsidR="005F0EB3">
        <w:t>ыполнени</w:t>
      </w:r>
      <w:r w:rsidR="00312DB6">
        <w:t>е</w:t>
      </w:r>
      <w:r w:rsidR="005F0EB3">
        <w:t xml:space="preserve"> </w:t>
      </w:r>
      <w:r>
        <w:t>шага №1.</w:t>
      </w:r>
    </w:p>
    <w:p w:rsidR="00102090" w:rsidRDefault="00102090" w:rsidP="00102090">
      <w:r w:rsidRPr="00102090">
        <w:t xml:space="preserve">Возможность добавления страниц и отображение глубины стека реализуется с помощью использования </w:t>
      </w:r>
      <w:proofErr w:type="spellStart"/>
      <w:r w:rsidRPr="00102090">
        <w:t>pageStack.depth</w:t>
      </w:r>
      <w:proofErr w:type="spellEnd"/>
      <w:r w:rsidRPr="00102090">
        <w:t xml:space="preserve"> для получения значения и отображения его в </w:t>
      </w:r>
      <w:proofErr w:type="spellStart"/>
      <w:r w:rsidRPr="00102090">
        <w:t>Label</w:t>
      </w:r>
      <w:proofErr w:type="spellEnd"/>
      <w:r w:rsidRPr="00102090">
        <w:t xml:space="preserve">. Чтобы добавить новую страницу, используется </w:t>
      </w:r>
      <w:proofErr w:type="spellStart"/>
      <w:r w:rsidRPr="00102090">
        <w:t>pageStack.push</w:t>
      </w:r>
      <w:proofErr w:type="spellEnd"/>
      <w:r w:rsidRPr="00102090">
        <w:t>(</w:t>
      </w:r>
      <w:proofErr w:type="spellStart"/>
      <w:r w:rsidRPr="00102090">
        <w:t>Qt.resolvedUrl</w:t>
      </w:r>
      <w:proofErr w:type="spellEnd"/>
      <w:r w:rsidRPr="00102090">
        <w:t>("</w:t>
      </w:r>
      <w:r w:rsidR="00312DB6">
        <w:rPr>
          <w:lang w:val="en-US"/>
        </w:rPr>
        <w:t>Task</w:t>
      </w:r>
      <w:r w:rsidR="00312DB6" w:rsidRPr="00312DB6">
        <w:t>1_2</w:t>
      </w:r>
      <w:r w:rsidRPr="00102090">
        <w:t xml:space="preserve">.qml")), а для удаления страницы из стека - </w:t>
      </w:r>
      <w:proofErr w:type="spellStart"/>
      <w:r w:rsidRPr="00102090">
        <w:t>pageStack.pop</w:t>
      </w:r>
      <w:proofErr w:type="spellEnd"/>
      <w:r w:rsidRPr="00102090">
        <w:t>().</w:t>
      </w:r>
    </w:p>
    <w:p w:rsidR="007A77AB" w:rsidRDefault="00312DB6" w:rsidP="007A77AB">
      <w:pPr>
        <w:pStyle w:val="a4"/>
        <w:numPr>
          <w:ilvl w:val="0"/>
          <w:numId w:val="8"/>
        </w:numPr>
      </w:pPr>
      <w:r>
        <w:t>Выполнение</w:t>
      </w:r>
      <w:r w:rsidR="00D74B05">
        <w:t xml:space="preserve"> шага №2</w:t>
      </w:r>
      <w:r>
        <w:t>.</w:t>
      </w:r>
      <w:r w:rsidR="00D74B05">
        <w:t xml:space="preserve"> </w:t>
      </w:r>
    </w:p>
    <w:p w:rsidR="00312DB6" w:rsidRDefault="007A77AB" w:rsidP="007A77AB">
      <w:r>
        <w:t>Возможность прикрепления</w:t>
      </w:r>
      <w:r w:rsidRPr="007A77AB">
        <w:t xml:space="preserve"> страницы </w:t>
      </w:r>
      <w:r>
        <w:t>реализована с</w:t>
      </w:r>
      <w:r w:rsidRPr="007A77AB">
        <w:t xml:space="preserve"> использ</w:t>
      </w:r>
      <w:r>
        <w:t xml:space="preserve">ованием </w:t>
      </w:r>
      <w:proofErr w:type="spellStart"/>
      <w:r w:rsidRPr="007A77AB">
        <w:t>pageStack.pushAttached</w:t>
      </w:r>
      <w:proofErr w:type="spellEnd"/>
      <w:r w:rsidRPr="007A77AB">
        <w:t>(</w:t>
      </w:r>
      <w:proofErr w:type="spellStart"/>
      <w:r w:rsidRPr="007A77AB">
        <w:t>Qt.resolvedUrl</w:t>
      </w:r>
      <w:proofErr w:type="spellEnd"/>
      <w:r w:rsidRPr="007A77AB">
        <w:t>("</w:t>
      </w:r>
      <w:r>
        <w:rPr>
          <w:lang w:val="en-US"/>
        </w:rPr>
        <w:t>Task</w:t>
      </w:r>
      <w:r w:rsidRPr="007A77AB">
        <w:t xml:space="preserve">2_2.qml")), а открепления страницы - </w:t>
      </w:r>
      <w:proofErr w:type="spellStart"/>
      <w:r w:rsidRPr="007A77AB">
        <w:t>pageStack.popAttached</w:t>
      </w:r>
      <w:proofErr w:type="spellEnd"/>
      <w:r w:rsidRPr="007A77AB">
        <w:t>().</w:t>
      </w:r>
    </w:p>
    <w:p w:rsidR="00EE2D95" w:rsidRDefault="00312DB6" w:rsidP="00312DB6">
      <w:pPr>
        <w:pStyle w:val="a4"/>
        <w:numPr>
          <w:ilvl w:val="0"/>
          <w:numId w:val="8"/>
        </w:numPr>
      </w:pPr>
      <w:r>
        <w:t>В</w:t>
      </w:r>
      <w:r w:rsidR="009352DC">
        <w:t>ыполнени</w:t>
      </w:r>
      <w:r>
        <w:t>е</w:t>
      </w:r>
      <w:r w:rsidR="009352DC">
        <w:t xml:space="preserve"> шага №3</w:t>
      </w:r>
      <w:r>
        <w:t>.</w:t>
      </w:r>
      <w:r w:rsidR="009352DC">
        <w:t xml:space="preserve"> </w:t>
      </w:r>
    </w:p>
    <w:p w:rsidR="00312DB6" w:rsidRDefault="00BB7B9A" w:rsidP="00BB7B9A">
      <w:r w:rsidRPr="00BB7B9A">
        <w:t xml:space="preserve">Для изменения ввода в </w:t>
      </w:r>
      <w:proofErr w:type="spellStart"/>
      <w:r w:rsidRPr="00BB7B9A">
        <w:t>TextField</w:t>
      </w:r>
      <w:proofErr w:type="spellEnd"/>
      <w:r w:rsidRPr="00BB7B9A">
        <w:t xml:space="preserve"> в диалоге исполь</w:t>
      </w:r>
      <w:r>
        <w:t xml:space="preserve">зуется </w:t>
      </w:r>
      <w:proofErr w:type="spellStart"/>
      <w:r>
        <w:t>onAccepted</w:t>
      </w:r>
      <w:proofErr w:type="spellEnd"/>
      <w:r>
        <w:t xml:space="preserve">: </w:t>
      </w:r>
      <w:proofErr w:type="spellStart"/>
      <w:r>
        <w:t>field.text</w:t>
      </w:r>
      <w:proofErr w:type="spellEnd"/>
      <w:r>
        <w:t>=</w:t>
      </w:r>
      <w:proofErr w:type="spellStart"/>
      <w:r w:rsidRPr="00BB7B9A">
        <w:t>firstTextFieldValue</w:t>
      </w:r>
      <w:proofErr w:type="spellEnd"/>
      <w:r w:rsidRPr="00BB7B9A">
        <w:t>.</w:t>
      </w:r>
    </w:p>
    <w:p w:rsidR="009352DC" w:rsidRDefault="00312DB6" w:rsidP="008B7CEC">
      <w:pPr>
        <w:pStyle w:val="a4"/>
        <w:numPr>
          <w:ilvl w:val="0"/>
          <w:numId w:val="8"/>
        </w:numPr>
      </w:pPr>
      <w:r>
        <w:t>В</w:t>
      </w:r>
      <w:r w:rsidR="009352DC">
        <w:t>ыполнени</w:t>
      </w:r>
      <w:r w:rsidR="00BB7B9A">
        <w:t>е</w:t>
      </w:r>
      <w:r w:rsidR="009352DC">
        <w:t xml:space="preserve"> шага №4</w:t>
      </w:r>
      <w:r w:rsidR="00BB3B31" w:rsidRPr="00BB3B31">
        <w:t xml:space="preserve">. </w:t>
      </w:r>
    </w:p>
    <w:p w:rsidR="00312DB6" w:rsidRDefault="00BB7B9A" w:rsidP="00BB7B9A">
      <w:r w:rsidRPr="00BB7B9A">
        <w:t xml:space="preserve">Для диалога с календарем в </w:t>
      </w:r>
      <w:proofErr w:type="spellStart"/>
      <w:r w:rsidRPr="00BB7B9A">
        <w:t>TextField</w:t>
      </w:r>
      <w:proofErr w:type="spellEnd"/>
      <w:r w:rsidRPr="00BB7B9A">
        <w:t xml:space="preserve"> </w:t>
      </w:r>
      <w:r w:rsidR="00C30690">
        <w:t>вносятся изменения с использованием</w:t>
      </w:r>
      <w:r w:rsidRPr="00BB7B9A">
        <w:t xml:space="preserve"> </w:t>
      </w:r>
      <w:proofErr w:type="spellStart"/>
      <w:r w:rsidRPr="00BB7B9A">
        <w:t>DatePickerDialog</w:t>
      </w:r>
      <w:proofErr w:type="spellEnd"/>
      <w:r w:rsidRPr="00BB7B9A">
        <w:t xml:space="preserve"> с </w:t>
      </w:r>
      <w:proofErr w:type="spellStart"/>
      <w:r w:rsidRPr="00BB7B9A">
        <w:t>onAccepted</w:t>
      </w:r>
      <w:proofErr w:type="spellEnd"/>
      <w:r w:rsidRPr="00BB7B9A">
        <w:t xml:space="preserve">: </w:t>
      </w:r>
      <w:proofErr w:type="spellStart"/>
      <w:r w:rsidRPr="00BB7B9A">
        <w:t>field.text</w:t>
      </w:r>
      <w:proofErr w:type="spellEnd"/>
      <w:r w:rsidRPr="00BB7B9A">
        <w:t xml:space="preserve"> = </w:t>
      </w:r>
      <w:proofErr w:type="spellStart"/>
      <w:r w:rsidRPr="00BB7B9A">
        <w:t>date.toDateString</w:t>
      </w:r>
      <w:proofErr w:type="spellEnd"/>
      <w:r w:rsidRPr="00BB7B9A">
        <w:t>().</w:t>
      </w:r>
    </w:p>
    <w:p w:rsidR="00BB3B31" w:rsidRDefault="00BB7B9A" w:rsidP="008B7CEC">
      <w:pPr>
        <w:pStyle w:val="a4"/>
        <w:numPr>
          <w:ilvl w:val="0"/>
          <w:numId w:val="8"/>
        </w:numPr>
      </w:pPr>
      <w:r>
        <w:t>Выполнение</w:t>
      </w:r>
      <w:r w:rsidR="00BB3B31">
        <w:t xml:space="preserve"> шага №5</w:t>
      </w:r>
      <w:r>
        <w:t>.</w:t>
      </w:r>
      <w:r w:rsidR="00BB3B31">
        <w:t xml:space="preserve"> </w:t>
      </w:r>
    </w:p>
    <w:p w:rsidR="00BB7B9A" w:rsidRDefault="00BB7B9A" w:rsidP="00BB7B9A">
      <w:r w:rsidRPr="00BB7B9A">
        <w:t>Для диалога с часами использ</w:t>
      </w:r>
      <w:r w:rsidR="00C30690">
        <w:t>уется</w:t>
      </w:r>
      <w:r w:rsidRPr="00BB7B9A">
        <w:t xml:space="preserve"> </w:t>
      </w:r>
      <w:proofErr w:type="spellStart"/>
      <w:r w:rsidRPr="00BB7B9A">
        <w:t>TimePickerDialog</w:t>
      </w:r>
      <w:proofErr w:type="spellEnd"/>
      <w:r w:rsidRPr="00BB7B9A">
        <w:t xml:space="preserve">, где при </w:t>
      </w:r>
      <w:proofErr w:type="spellStart"/>
      <w:r w:rsidRPr="00BB7B9A">
        <w:t>onAccepted</w:t>
      </w:r>
      <w:proofErr w:type="spellEnd"/>
      <w:r w:rsidRPr="00BB7B9A">
        <w:t xml:space="preserve"> будет присваиваться значение времени полю </w:t>
      </w:r>
      <w:proofErr w:type="spellStart"/>
      <w:r w:rsidRPr="00BB7B9A">
        <w:t>field.text</w:t>
      </w:r>
      <w:proofErr w:type="spellEnd"/>
      <w:r w:rsidRPr="00BB7B9A">
        <w:t>.</w:t>
      </w:r>
    </w:p>
    <w:p w:rsidR="00555B05" w:rsidRDefault="00C30690" w:rsidP="00C30690">
      <w:pPr>
        <w:pStyle w:val="a4"/>
        <w:numPr>
          <w:ilvl w:val="0"/>
          <w:numId w:val="8"/>
        </w:numPr>
      </w:pPr>
      <w:r>
        <w:t>В</w:t>
      </w:r>
      <w:r w:rsidR="00BB3B31">
        <w:t>ыполнени</w:t>
      </w:r>
      <w:r>
        <w:t>е</w:t>
      </w:r>
      <w:r w:rsidR="00BB3B31">
        <w:t xml:space="preserve"> шага №6</w:t>
      </w:r>
      <w:r>
        <w:t>.</w:t>
      </w:r>
      <w:r w:rsidR="00BB3B31">
        <w:t xml:space="preserve"> </w:t>
      </w:r>
    </w:p>
    <w:p w:rsidR="00C30690" w:rsidRDefault="00C30690" w:rsidP="00C30690">
      <w:pPr>
        <w:ind w:firstLine="708"/>
      </w:pPr>
      <w:r w:rsidRPr="00C30690">
        <w:t xml:space="preserve">Для списка задач используется </w:t>
      </w:r>
      <w:proofErr w:type="spellStart"/>
      <w:r w:rsidRPr="00C30690">
        <w:t>SilicaListView</w:t>
      </w:r>
      <w:proofErr w:type="spellEnd"/>
      <w:r w:rsidRPr="00C30690">
        <w:t xml:space="preserve"> с </w:t>
      </w:r>
      <w:proofErr w:type="spellStart"/>
      <w:r w:rsidRPr="00C30690">
        <w:t>ListModel</w:t>
      </w:r>
      <w:proofErr w:type="spellEnd"/>
      <w:r w:rsidRPr="00C30690">
        <w:t>.</w:t>
      </w:r>
    </w:p>
    <w:p w:rsidR="00C30690" w:rsidRDefault="00C30690" w:rsidP="008B7CEC">
      <w:pPr>
        <w:pStyle w:val="a4"/>
        <w:numPr>
          <w:ilvl w:val="0"/>
          <w:numId w:val="8"/>
        </w:numPr>
      </w:pPr>
      <w:r>
        <w:t>Выполнение шага №7.</w:t>
      </w:r>
    </w:p>
    <w:p w:rsidR="00C30690" w:rsidRDefault="00C30690" w:rsidP="00C30690">
      <w:pPr>
        <w:ind w:left="1066" w:hanging="357"/>
      </w:pPr>
      <w:r w:rsidRPr="00C30690">
        <w:t xml:space="preserve">Браузер реализуется с помощью </w:t>
      </w:r>
      <w:proofErr w:type="spellStart"/>
      <w:r w:rsidRPr="00C30690">
        <w:t>SilicaWebView</w:t>
      </w:r>
      <w:proofErr w:type="spellEnd"/>
      <w:r w:rsidRPr="00C30690">
        <w:t xml:space="preserve">, где устанавливается свойство </w:t>
      </w:r>
      <w:proofErr w:type="spellStart"/>
      <w:r w:rsidRPr="00C30690">
        <w:t>url</w:t>
      </w:r>
      <w:proofErr w:type="spellEnd"/>
      <w:r w:rsidRPr="00C30690">
        <w:t>.</w:t>
      </w:r>
    </w:p>
    <w:p w:rsidR="00555B05" w:rsidRDefault="00C30690" w:rsidP="008B7CEC">
      <w:pPr>
        <w:pStyle w:val="a4"/>
        <w:numPr>
          <w:ilvl w:val="0"/>
          <w:numId w:val="8"/>
        </w:numPr>
      </w:pPr>
      <w:r>
        <w:t>Выполнение шага №8.</w:t>
      </w:r>
    </w:p>
    <w:p w:rsidR="00C30690" w:rsidRDefault="00C30690" w:rsidP="00C30690">
      <w:pPr>
        <w:ind w:left="769" w:firstLine="0"/>
      </w:pPr>
      <w:proofErr w:type="gramStart"/>
      <w:r w:rsidRPr="00C30690">
        <w:t>Для</w:t>
      </w:r>
      <w:proofErr w:type="gramEnd"/>
      <w:r w:rsidRPr="00C30690">
        <w:t xml:space="preserve"> слайд-шоу используется </w:t>
      </w:r>
      <w:proofErr w:type="spellStart"/>
      <w:r w:rsidRPr="00C30690">
        <w:t>SlideshowView</w:t>
      </w:r>
      <w:proofErr w:type="spellEnd"/>
      <w:r w:rsidRPr="00C30690">
        <w:t xml:space="preserve"> с </w:t>
      </w:r>
      <w:proofErr w:type="spellStart"/>
      <w:r w:rsidRPr="00C30690">
        <w:t>ListModel</w:t>
      </w:r>
      <w:proofErr w:type="spellEnd"/>
      <w:r w:rsidRPr="00C30690">
        <w:t>.</w:t>
      </w:r>
    </w:p>
    <w:p w:rsidR="00C30690" w:rsidRDefault="00C30690" w:rsidP="00C30690">
      <w:pPr>
        <w:pStyle w:val="a4"/>
        <w:numPr>
          <w:ilvl w:val="0"/>
          <w:numId w:val="8"/>
        </w:numPr>
      </w:pPr>
      <w:r>
        <w:lastRenderedPageBreak/>
        <w:t>В</w:t>
      </w:r>
      <w:r w:rsidR="001E05AE">
        <w:t>ыполнени</w:t>
      </w:r>
      <w:r>
        <w:t>е</w:t>
      </w:r>
      <w:r w:rsidR="001E05AE">
        <w:t xml:space="preserve"> шага №9</w:t>
      </w:r>
      <w:r>
        <w:t>.</w:t>
      </w:r>
    </w:p>
    <w:p w:rsidR="00C30690" w:rsidRDefault="00C30690" w:rsidP="00C30690">
      <w:pPr>
        <w:ind w:left="1066" w:hanging="357"/>
      </w:pPr>
      <w:r w:rsidRPr="00C30690">
        <w:t xml:space="preserve">Вытягиваемые меню реализуются с помощью </w:t>
      </w:r>
      <w:proofErr w:type="spellStart"/>
      <w:r w:rsidRPr="00C30690">
        <w:t>SilicaListView</w:t>
      </w:r>
      <w:proofErr w:type="spellEnd"/>
      <w:r w:rsidRPr="00C30690">
        <w:t xml:space="preserve"> с </w:t>
      </w:r>
      <w:proofErr w:type="spellStart"/>
      <w:r w:rsidRPr="00C30690">
        <w:t>PullDownMenu</w:t>
      </w:r>
      <w:proofErr w:type="spellEnd"/>
      <w:r w:rsidRPr="00C30690">
        <w:t>.</w:t>
      </w:r>
    </w:p>
    <w:p w:rsidR="00C30690" w:rsidRDefault="00C30690" w:rsidP="00C30690">
      <w:pPr>
        <w:pStyle w:val="a4"/>
        <w:numPr>
          <w:ilvl w:val="0"/>
          <w:numId w:val="8"/>
        </w:numPr>
      </w:pPr>
      <w:r>
        <w:t>Выполнение шага №10.</w:t>
      </w:r>
    </w:p>
    <w:p w:rsidR="00DD2094" w:rsidRDefault="00C30690" w:rsidP="00C30690">
      <w:pPr>
        <w:ind w:left="769" w:firstLine="0"/>
      </w:pPr>
      <w:r w:rsidRPr="00C30690">
        <w:t xml:space="preserve">Для списка с контекстным меню используется </w:t>
      </w:r>
      <w:proofErr w:type="spellStart"/>
      <w:r w:rsidRPr="00C30690">
        <w:t>SilicaListView</w:t>
      </w:r>
      <w:proofErr w:type="spellEnd"/>
      <w:r w:rsidRPr="00C30690">
        <w:t xml:space="preserve"> с </w:t>
      </w:r>
      <w:proofErr w:type="spellStart"/>
      <w:r w:rsidRPr="00C30690">
        <w:t>ContextMenu</w:t>
      </w:r>
      <w:proofErr w:type="spellEnd"/>
      <w:r w:rsidRPr="00C30690">
        <w:t>.</w:t>
      </w:r>
      <w:r w:rsidR="001E05AE">
        <w:t xml:space="preserve">           </w:t>
      </w:r>
    </w:p>
    <w:p w:rsidR="00C30690" w:rsidRDefault="00C30690" w:rsidP="00C30690">
      <w:pPr>
        <w:pStyle w:val="a4"/>
        <w:numPr>
          <w:ilvl w:val="0"/>
          <w:numId w:val="8"/>
        </w:numPr>
      </w:pPr>
      <w:r>
        <w:t>Выполнение шага №11.</w:t>
      </w:r>
    </w:p>
    <w:p w:rsidR="00C30690" w:rsidRPr="0039759E" w:rsidRDefault="00C30690" w:rsidP="00C30690">
      <w:pPr>
        <w:ind w:left="769" w:firstLine="0"/>
      </w:pPr>
      <w:r w:rsidRPr="00C30690">
        <w:t xml:space="preserve">Для обложки приложения используется </w:t>
      </w:r>
      <w:proofErr w:type="spellStart"/>
      <w:r w:rsidRPr="00C30690">
        <w:t>CoverActionList</w:t>
      </w:r>
      <w:proofErr w:type="spellEnd"/>
      <w:r w:rsidRPr="00C30690">
        <w:t xml:space="preserve"> с </w:t>
      </w:r>
      <w:proofErr w:type="spellStart"/>
      <w:r w:rsidRPr="00C30690">
        <w:t>CoverAction</w:t>
      </w:r>
      <w:proofErr w:type="spellEnd"/>
      <w:r w:rsidRPr="00C30690">
        <w:t>.</w:t>
      </w:r>
    </w:p>
    <w:p w:rsidR="001F1095" w:rsidRPr="0032396F" w:rsidRDefault="002F6E2E" w:rsidP="002F6E2E">
      <w:pPr>
        <w:pStyle w:val="1"/>
      </w:pPr>
      <w:bookmarkStart w:id="15" w:name="_Toc35799361"/>
      <w:bookmarkStart w:id="16" w:name="_Toc35799506"/>
      <w:bookmarkStart w:id="17" w:name="_Toc60049427"/>
      <w:bookmarkStart w:id="18" w:name="_Toc148143161"/>
      <w:r>
        <w:lastRenderedPageBreak/>
        <w:t>З</w:t>
      </w:r>
      <w:r w:rsidR="001F1095">
        <w:t>а</w:t>
      </w:r>
      <w:r>
        <w:t>к</w:t>
      </w:r>
      <w:r w:rsidR="001F1095">
        <w:t>лючение</w:t>
      </w:r>
      <w:bookmarkEnd w:id="15"/>
      <w:bookmarkEnd w:id="16"/>
      <w:bookmarkEnd w:id="17"/>
      <w:bookmarkEnd w:id="18"/>
    </w:p>
    <w:p w:rsidR="00640013" w:rsidRDefault="00640013" w:rsidP="0047261B">
      <w:r w:rsidRPr="00640013">
        <w:t>В</w:t>
      </w:r>
      <w:r w:rsidRPr="0032396F">
        <w:t xml:space="preserve"> </w:t>
      </w:r>
      <w:r w:rsidRPr="00640013">
        <w:t>данной</w:t>
      </w:r>
      <w:r w:rsidRPr="0032396F">
        <w:t xml:space="preserve"> </w:t>
      </w:r>
      <w:r w:rsidRPr="00640013">
        <w:t>лабо</w:t>
      </w:r>
      <w:r>
        <w:t>раторной</w:t>
      </w:r>
      <w:r w:rsidRPr="0032396F">
        <w:t xml:space="preserve"> </w:t>
      </w:r>
      <w:r>
        <w:t>работе</w:t>
      </w:r>
      <w:r w:rsidRPr="0032396F">
        <w:t xml:space="preserve"> </w:t>
      </w:r>
      <w:r>
        <w:t>я</w:t>
      </w:r>
      <w:r w:rsidR="0026021D" w:rsidRPr="0026021D">
        <w:t xml:space="preserve"> </w:t>
      </w:r>
      <w:r w:rsidR="002B67F0" w:rsidRPr="002B67F0">
        <w:t>научи</w:t>
      </w:r>
      <w:r w:rsidR="002B67F0">
        <w:t>лась</w:t>
      </w:r>
      <w:r w:rsidR="007755F0" w:rsidRPr="007755F0">
        <w:t xml:space="preserve"> </w:t>
      </w:r>
      <w:r w:rsidR="007755F0">
        <w:t xml:space="preserve">организовывать многостраничное приложение, использовать контейнеры </w:t>
      </w:r>
      <w:proofErr w:type="spellStart"/>
      <w:r w:rsidR="007755F0">
        <w:t>Silica</w:t>
      </w:r>
      <w:proofErr w:type="spellEnd"/>
      <w:r w:rsidR="007755F0">
        <w:t>, вытягиваемые меню и обложку приложения.</w:t>
      </w:r>
      <w:r w:rsidR="0026021D">
        <w:t xml:space="preserve"> Также были выполнены все шаги практического задания.</w:t>
      </w:r>
    </w:p>
    <w:p w:rsidR="00640013" w:rsidRPr="00640013" w:rsidRDefault="00640013" w:rsidP="00640013">
      <w:pPr>
        <w:ind w:firstLine="0"/>
      </w:pPr>
    </w:p>
    <w:p w:rsidR="001F1095" w:rsidRDefault="00515F4A" w:rsidP="00515F4A">
      <w:pPr>
        <w:pStyle w:val="1"/>
      </w:pPr>
      <w:bookmarkStart w:id="19" w:name="_Toc60049429"/>
      <w:bookmarkStart w:id="20" w:name="_Toc148143162"/>
      <w:r>
        <w:lastRenderedPageBreak/>
        <w:t>Приложение</w:t>
      </w:r>
      <w:bookmarkEnd w:id="19"/>
      <w:bookmarkEnd w:id="20"/>
    </w:p>
    <w:p w:rsidR="006B07CD" w:rsidRPr="00EE2D95" w:rsidRDefault="002B67F0" w:rsidP="00C709C4">
      <w:pPr>
        <w:ind w:firstLine="0"/>
        <w:rPr>
          <w:b/>
          <w:sz w:val="28"/>
        </w:rPr>
      </w:pPr>
      <w:r>
        <w:rPr>
          <w:b/>
          <w:sz w:val="28"/>
          <w:lang w:val="en-US"/>
        </w:rPr>
        <w:t>Task</w:t>
      </w:r>
      <w:r w:rsidRPr="00EE2D95">
        <w:rPr>
          <w:b/>
          <w:sz w:val="28"/>
        </w:rPr>
        <w:t>1</w:t>
      </w:r>
      <w:r w:rsidR="00E32806">
        <w:rPr>
          <w:b/>
          <w:sz w:val="28"/>
        </w:rPr>
        <w:t>_1</w:t>
      </w:r>
      <w:r w:rsidR="006B07CD" w:rsidRPr="00EE2D95">
        <w:rPr>
          <w:b/>
          <w:sz w:val="28"/>
        </w:rPr>
        <w:t>.</w:t>
      </w:r>
      <w:proofErr w:type="spellStart"/>
      <w:r w:rsidR="006B07CD" w:rsidRPr="00447720">
        <w:rPr>
          <w:b/>
          <w:sz w:val="28"/>
          <w:lang w:val="en-US"/>
        </w:rPr>
        <w:t>qml</w:t>
      </w:r>
      <w:proofErr w:type="spellEnd"/>
    </w:p>
    <w:p w:rsidR="00E32806" w:rsidRPr="00E32806" w:rsidRDefault="00E32806" w:rsidP="00E32806">
      <w:pPr>
        <w:pStyle w:val="HTML"/>
        <w:rPr>
          <w:lang w:val="en-US"/>
        </w:rPr>
      </w:pPr>
      <w:proofErr w:type="gramStart"/>
      <w:r w:rsidRPr="00E32806">
        <w:rPr>
          <w:i/>
          <w:iCs/>
          <w:color w:val="45C6D6"/>
          <w:lang w:val="en-US"/>
        </w:rPr>
        <w:t>import</w:t>
      </w:r>
      <w:proofErr w:type="gramEnd"/>
      <w:r w:rsidRPr="00E32806">
        <w:rPr>
          <w:color w:val="BEC0C2"/>
          <w:lang w:val="en-US"/>
        </w:rPr>
        <w:t xml:space="preserve"> </w:t>
      </w:r>
      <w:proofErr w:type="spellStart"/>
      <w:r w:rsidRPr="00E32806">
        <w:rPr>
          <w:lang w:val="en-US"/>
        </w:rPr>
        <w:t>QtQuick</w:t>
      </w:r>
      <w:proofErr w:type="spellEnd"/>
      <w:r w:rsidRPr="00E32806">
        <w:rPr>
          <w:color w:val="BEC0C2"/>
          <w:lang w:val="en-US"/>
        </w:rPr>
        <w:t xml:space="preserve"> </w:t>
      </w:r>
      <w:r w:rsidRPr="00E32806">
        <w:rPr>
          <w:lang w:val="en-US"/>
        </w:rPr>
        <w:t>2.0</w:t>
      </w:r>
    </w:p>
    <w:p w:rsidR="00E32806" w:rsidRPr="00E32806" w:rsidRDefault="00E32806" w:rsidP="00E32806">
      <w:pPr>
        <w:pStyle w:val="HTML"/>
        <w:rPr>
          <w:lang w:val="en-US"/>
        </w:rPr>
      </w:pPr>
      <w:proofErr w:type="gramStart"/>
      <w:r w:rsidRPr="00E32806">
        <w:rPr>
          <w:i/>
          <w:iCs/>
          <w:color w:val="45C6D6"/>
          <w:lang w:val="en-US"/>
        </w:rPr>
        <w:t>import</w:t>
      </w:r>
      <w:proofErr w:type="gramEnd"/>
      <w:r w:rsidRPr="00E32806">
        <w:rPr>
          <w:color w:val="BEC0C2"/>
          <w:lang w:val="en-US"/>
        </w:rPr>
        <w:t xml:space="preserve"> </w:t>
      </w:r>
      <w:proofErr w:type="spellStart"/>
      <w:r w:rsidRPr="00E32806">
        <w:rPr>
          <w:lang w:val="en-US"/>
        </w:rPr>
        <w:t>Sailfish.Silica</w:t>
      </w:r>
      <w:proofErr w:type="spellEnd"/>
      <w:r w:rsidRPr="00E32806">
        <w:rPr>
          <w:color w:val="BEC0C2"/>
          <w:lang w:val="en-US"/>
        </w:rPr>
        <w:t xml:space="preserve"> </w:t>
      </w:r>
      <w:r w:rsidRPr="00E32806">
        <w:rPr>
          <w:lang w:val="en-US"/>
        </w:rPr>
        <w:t>1.0</w:t>
      </w:r>
    </w:p>
    <w:p w:rsidR="00E32806" w:rsidRPr="00E32806" w:rsidRDefault="00E32806" w:rsidP="00E32806">
      <w:pPr>
        <w:pStyle w:val="HTML"/>
        <w:rPr>
          <w:lang w:val="en-US"/>
        </w:rPr>
      </w:pPr>
      <w:r w:rsidRPr="00E32806">
        <w:rPr>
          <w:color w:val="66A334"/>
          <w:lang w:val="en-US"/>
        </w:rPr>
        <w:t>Page</w:t>
      </w:r>
      <w:r w:rsidRPr="00E32806">
        <w:rPr>
          <w:color w:val="BEC0C2"/>
          <w:lang w:val="en-US"/>
        </w:rPr>
        <w:t xml:space="preserve"> </w:t>
      </w:r>
      <w:r w:rsidRPr="00E32806">
        <w:rPr>
          <w:lang w:val="en-US"/>
        </w:rPr>
        <w:t>{</w:t>
      </w:r>
    </w:p>
    <w:p w:rsidR="00E32806" w:rsidRPr="00E32806" w:rsidRDefault="00E32806" w:rsidP="00E32806">
      <w:pPr>
        <w:pStyle w:val="HTML"/>
        <w:rPr>
          <w:lang w:val="en-US"/>
        </w:rPr>
      </w:pPr>
      <w:r w:rsidRPr="00E32806">
        <w:rPr>
          <w:color w:val="BEC0C2"/>
          <w:lang w:val="en-US"/>
        </w:rPr>
        <w:t xml:space="preserve">    </w:t>
      </w:r>
      <w:proofErr w:type="spellStart"/>
      <w:proofErr w:type="gramStart"/>
      <w:r w:rsidRPr="00E32806">
        <w:rPr>
          <w:color w:val="FF6AAD"/>
          <w:lang w:val="en-US"/>
        </w:rPr>
        <w:t>objectName</w:t>
      </w:r>
      <w:proofErr w:type="spellEnd"/>
      <w:proofErr w:type="gramEnd"/>
      <w:r w:rsidRPr="00E32806">
        <w:rPr>
          <w:lang w:val="en-US"/>
        </w:rPr>
        <w:t>:</w:t>
      </w:r>
      <w:r w:rsidRPr="00E32806">
        <w:rPr>
          <w:color w:val="BEC0C2"/>
          <w:lang w:val="en-US"/>
        </w:rPr>
        <w:t xml:space="preserve"> </w:t>
      </w:r>
      <w:r w:rsidRPr="00E32806">
        <w:rPr>
          <w:color w:val="D69545"/>
          <w:lang w:val="en-US"/>
        </w:rPr>
        <w:t>"</w:t>
      </w:r>
      <w:proofErr w:type="spellStart"/>
      <w:r w:rsidRPr="00E32806">
        <w:rPr>
          <w:color w:val="D69545"/>
          <w:lang w:val="en-US"/>
        </w:rPr>
        <w:t>mainPage</w:t>
      </w:r>
      <w:proofErr w:type="spellEnd"/>
      <w:r w:rsidRPr="00E32806">
        <w:rPr>
          <w:color w:val="D69545"/>
          <w:lang w:val="en-US"/>
        </w:rPr>
        <w:t>"</w:t>
      </w:r>
    </w:p>
    <w:p w:rsidR="00E32806" w:rsidRPr="00E32806" w:rsidRDefault="00E32806" w:rsidP="00E32806">
      <w:pPr>
        <w:pStyle w:val="HTML"/>
        <w:rPr>
          <w:lang w:val="en-US"/>
        </w:rPr>
      </w:pPr>
      <w:r w:rsidRPr="00E32806">
        <w:rPr>
          <w:color w:val="BEC0C2"/>
          <w:lang w:val="en-US"/>
        </w:rPr>
        <w:t xml:space="preserve">    </w:t>
      </w:r>
      <w:proofErr w:type="spellStart"/>
      <w:proofErr w:type="gramStart"/>
      <w:r w:rsidRPr="00E32806">
        <w:rPr>
          <w:color w:val="FF6AAD"/>
          <w:lang w:val="en-US"/>
        </w:rPr>
        <w:t>allowedOrientations</w:t>
      </w:r>
      <w:proofErr w:type="spellEnd"/>
      <w:proofErr w:type="gramEnd"/>
      <w:r w:rsidRPr="00E32806">
        <w:rPr>
          <w:lang w:val="en-US"/>
        </w:rPr>
        <w:t>:</w:t>
      </w:r>
      <w:r w:rsidRPr="00E32806">
        <w:rPr>
          <w:color w:val="BEC0C2"/>
          <w:lang w:val="en-US"/>
        </w:rPr>
        <w:t xml:space="preserve"> </w:t>
      </w:r>
      <w:proofErr w:type="spellStart"/>
      <w:r w:rsidRPr="00E32806">
        <w:rPr>
          <w:color w:val="66A334"/>
          <w:lang w:val="en-US"/>
        </w:rPr>
        <w:t>Orientation</w:t>
      </w:r>
      <w:r w:rsidRPr="00E32806">
        <w:rPr>
          <w:lang w:val="en-US"/>
        </w:rPr>
        <w:t>.All</w:t>
      </w:r>
      <w:proofErr w:type="spellEnd"/>
    </w:p>
    <w:p w:rsidR="00E32806" w:rsidRPr="00E32806" w:rsidRDefault="00E32806" w:rsidP="00E32806">
      <w:pPr>
        <w:pStyle w:val="HTML"/>
        <w:rPr>
          <w:lang w:val="en-US"/>
        </w:rPr>
      </w:pPr>
      <w:r w:rsidRPr="00E32806">
        <w:rPr>
          <w:color w:val="BEC0C2"/>
          <w:lang w:val="en-US"/>
        </w:rPr>
        <w:t xml:space="preserve">    </w:t>
      </w:r>
      <w:proofErr w:type="spellStart"/>
      <w:r w:rsidRPr="00E32806">
        <w:rPr>
          <w:color w:val="66A334"/>
          <w:lang w:val="en-US"/>
        </w:rPr>
        <w:t>PageHeader</w:t>
      </w:r>
      <w:proofErr w:type="spellEnd"/>
      <w:r w:rsidRPr="00E32806">
        <w:rPr>
          <w:color w:val="BEC0C2"/>
          <w:lang w:val="en-US"/>
        </w:rPr>
        <w:t xml:space="preserve"> </w:t>
      </w:r>
      <w:r w:rsidRPr="00E32806">
        <w:rPr>
          <w:lang w:val="en-US"/>
        </w:rPr>
        <w:t>{</w:t>
      </w:r>
    </w:p>
    <w:p w:rsidR="00E32806" w:rsidRPr="00E32806" w:rsidRDefault="00E32806" w:rsidP="00E32806">
      <w:pPr>
        <w:pStyle w:val="HTML"/>
        <w:rPr>
          <w:lang w:val="en-US"/>
        </w:rPr>
      </w:pPr>
      <w:r w:rsidRPr="00E32806">
        <w:rPr>
          <w:color w:val="BEC0C2"/>
          <w:lang w:val="en-US"/>
        </w:rPr>
        <w:t xml:space="preserve">        </w:t>
      </w:r>
      <w:proofErr w:type="spellStart"/>
      <w:proofErr w:type="gramStart"/>
      <w:r w:rsidRPr="00E32806">
        <w:rPr>
          <w:color w:val="FF6AAD"/>
          <w:lang w:val="en-US"/>
        </w:rPr>
        <w:t>objectName</w:t>
      </w:r>
      <w:proofErr w:type="spellEnd"/>
      <w:proofErr w:type="gramEnd"/>
      <w:r w:rsidRPr="00E32806">
        <w:rPr>
          <w:lang w:val="en-US"/>
        </w:rPr>
        <w:t>:</w:t>
      </w:r>
      <w:r w:rsidRPr="00E32806">
        <w:rPr>
          <w:color w:val="BEC0C2"/>
          <w:lang w:val="en-US"/>
        </w:rPr>
        <w:t xml:space="preserve"> </w:t>
      </w:r>
      <w:r w:rsidRPr="00E32806">
        <w:rPr>
          <w:color w:val="D69545"/>
          <w:lang w:val="en-US"/>
        </w:rPr>
        <w:t>"</w:t>
      </w:r>
      <w:proofErr w:type="spellStart"/>
      <w:r w:rsidRPr="00E32806">
        <w:rPr>
          <w:color w:val="D69545"/>
          <w:lang w:val="en-US"/>
        </w:rPr>
        <w:t>pageHeader</w:t>
      </w:r>
      <w:proofErr w:type="spellEnd"/>
      <w:r w:rsidRPr="00E32806">
        <w:rPr>
          <w:color w:val="D69545"/>
          <w:lang w:val="en-US"/>
        </w:rPr>
        <w:t>"</w:t>
      </w:r>
    </w:p>
    <w:p w:rsidR="00E32806" w:rsidRPr="00E32806" w:rsidRDefault="00E32806" w:rsidP="00E32806">
      <w:pPr>
        <w:pStyle w:val="HTML"/>
        <w:rPr>
          <w:lang w:val="en-US"/>
        </w:rPr>
      </w:pPr>
      <w:r w:rsidRPr="00E32806">
        <w:rPr>
          <w:color w:val="BEC0C2"/>
          <w:lang w:val="en-US"/>
        </w:rPr>
        <w:t xml:space="preserve">        </w:t>
      </w:r>
      <w:proofErr w:type="gramStart"/>
      <w:r w:rsidRPr="00E32806">
        <w:rPr>
          <w:color w:val="FF6AAD"/>
          <w:lang w:val="en-US"/>
        </w:rPr>
        <w:t>title</w:t>
      </w:r>
      <w:proofErr w:type="gramEnd"/>
      <w:r w:rsidRPr="00E32806">
        <w:rPr>
          <w:lang w:val="en-US"/>
        </w:rPr>
        <w:t>:</w:t>
      </w:r>
      <w:r w:rsidRPr="00E32806">
        <w:rPr>
          <w:color w:val="BEC0C2"/>
          <w:lang w:val="en-US"/>
        </w:rPr>
        <w:t xml:space="preserve"> </w:t>
      </w:r>
      <w:proofErr w:type="spellStart"/>
      <w:r w:rsidRPr="00E32806">
        <w:rPr>
          <w:i/>
          <w:iCs/>
          <w:color w:val="4564D6"/>
          <w:lang w:val="en-US"/>
        </w:rPr>
        <w:t>qsTr</w:t>
      </w:r>
      <w:proofErr w:type="spellEnd"/>
      <w:r w:rsidRPr="00E32806">
        <w:rPr>
          <w:lang w:val="en-US"/>
        </w:rPr>
        <w:t>(</w:t>
      </w:r>
      <w:r w:rsidRPr="00E32806">
        <w:rPr>
          <w:color w:val="D69545"/>
          <w:lang w:val="en-US"/>
        </w:rPr>
        <w:t>"</w:t>
      </w:r>
      <w:r>
        <w:rPr>
          <w:color w:val="D69545"/>
        </w:rPr>
        <w:t>Страница</w:t>
      </w:r>
      <w:r w:rsidRPr="00E32806">
        <w:rPr>
          <w:color w:val="BEC0C2"/>
          <w:lang w:val="en-US"/>
        </w:rPr>
        <w:t xml:space="preserve"> </w:t>
      </w:r>
      <w:r w:rsidRPr="00E32806">
        <w:rPr>
          <w:color w:val="D69545"/>
          <w:lang w:val="en-US"/>
        </w:rPr>
        <w:t>1"</w:t>
      </w:r>
      <w:r w:rsidRPr="00E32806">
        <w:rPr>
          <w:lang w:val="en-US"/>
        </w:rPr>
        <w:t>)</w:t>
      </w:r>
    </w:p>
    <w:p w:rsidR="00E32806" w:rsidRPr="00E32806" w:rsidRDefault="00E32806" w:rsidP="00E32806">
      <w:pPr>
        <w:pStyle w:val="HTML"/>
        <w:rPr>
          <w:lang w:val="en-US"/>
        </w:rPr>
      </w:pPr>
      <w:r w:rsidRPr="00E32806">
        <w:rPr>
          <w:color w:val="BEC0C2"/>
          <w:lang w:val="en-US"/>
        </w:rPr>
        <w:t xml:space="preserve">    </w:t>
      </w:r>
      <w:r w:rsidRPr="00E32806">
        <w:rPr>
          <w:lang w:val="en-US"/>
        </w:rPr>
        <w:t>}</w:t>
      </w:r>
    </w:p>
    <w:p w:rsidR="00E32806" w:rsidRPr="00E32806" w:rsidRDefault="00E32806" w:rsidP="00E32806">
      <w:pPr>
        <w:pStyle w:val="HTML"/>
        <w:rPr>
          <w:lang w:val="en-US"/>
        </w:rPr>
      </w:pPr>
      <w:r w:rsidRPr="00E32806">
        <w:rPr>
          <w:color w:val="BEC0C2"/>
          <w:lang w:val="en-US"/>
        </w:rPr>
        <w:t xml:space="preserve">    </w:t>
      </w:r>
      <w:r w:rsidRPr="00E32806">
        <w:rPr>
          <w:color w:val="66A334"/>
          <w:lang w:val="en-US"/>
        </w:rPr>
        <w:t>Column</w:t>
      </w:r>
      <w:r w:rsidRPr="00E32806">
        <w:rPr>
          <w:color w:val="BEC0C2"/>
          <w:lang w:val="en-US"/>
        </w:rPr>
        <w:t xml:space="preserve"> </w:t>
      </w:r>
      <w:r w:rsidRPr="00E32806">
        <w:rPr>
          <w:lang w:val="en-US"/>
        </w:rPr>
        <w:t>{</w:t>
      </w:r>
    </w:p>
    <w:p w:rsidR="00E32806" w:rsidRPr="00E32806" w:rsidRDefault="00E32806" w:rsidP="00E32806">
      <w:pPr>
        <w:pStyle w:val="HTML"/>
        <w:rPr>
          <w:lang w:val="en-US"/>
        </w:rPr>
      </w:pPr>
      <w:r w:rsidRPr="00E32806">
        <w:rPr>
          <w:color w:val="BEC0C2"/>
          <w:lang w:val="en-US"/>
        </w:rPr>
        <w:t xml:space="preserve">        </w:t>
      </w:r>
      <w:proofErr w:type="spellStart"/>
      <w:r w:rsidRPr="00E32806">
        <w:rPr>
          <w:color w:val="FF6AAD"/>
          <w:lang w:val="en-US"/>
        </w:rPr>
        <w:t>anchors.verticalCenter</w:t>
      </w:r>
      <w:proofErr w:type="spellEnd"/>
      <w:r w:rsidRPr="00E32806">
        <w:rPr>
          <w:lang w:val="en-US"/>
        </w:rPr>
        <w:t>:</w:t>
      </w:r>
      <w:r w:rsidRPr="00E32806">
        <w:rPr>
          <w:color w:val="BEC0C2"/>
          <w:lang w:val="en-US"/>
        </w:rPr>
        <w:t xml:space="preserve"> </w:t>
      </w:r>
      <w:proofErr w:type="spellStart"/>
      <w:r w:rsidRPr="00E32806">
        <w:rPr>
          <w:i/>
          <w:iCs/>
          <w:lang w:val="en-US"/>
        </w:rPr>
        <w:t>parent</w:t>
      </w:r>
      <w:r w:rsidRPr="00E32806">
        <w:rPr>
          <w:lang w:val="en-US"/>
        </w:rPr>
        <w:t>.verticalCenter</w:t>
      </w:r>
      <w:proofErr w:type="spellEnd"/>
    </w:p>
    <w:p w:rsidR="00E32806" w:rsidRPr="00E32806" w:rsidRDefault="00E32806" w:rsidP="00E32806">
      <w:pPr>
        <w:pStyle w:val="HTML"/>
        <w:rPr>
          <w:lang w:val="en-US"/>
        </w:rPr>
      </w:pPr>
      <w:r w:rsidRPr="00E32806">
        <w:rPr>
          <w:color w:val="BEC0C2"/>
          <w:lang w:val="en-US"/>
        </w:rPr>
        <w:t xml:space="preserve">        </w:t>
      </w:r>
      <w:proofErr w:type="spellStart"/>
      <w:r w:rsidRPr="00E32806">
        <w:rPr>
          <w:color w:val="FF6AAD"/>
          <w:lang w:val="en-US"/>
        </w:rPr>
        <w:t>anchors.left</w:t>
      </w:r>
      <w:proofErr w:type="spellEnd"/>
      <w:r w:rsidRPr="00E32806">
        <w:rPr>
          <w:lang w:val="en-US"/>
        </w:rPr>
        <w:t>:</w:t>
      </w:r>
      <w:r w:rsidRPr="00E32806">
        <w:rPr>
          <w:color w:val="BEC0C2"/>
          <w:lang w:val="en-US"/>
        </w:rPr>
        <w:t xml:space="preserve"> </w:t>
      </w:r>
      <w:proofErr w:type="spellStart"/>
      <w:r w:rsidRPr="00E32806">
        <w:rPr>
          <w:i/>
          <w:iCs/>
          <w:lang w:val="en-US"/>
        </w:rPr>
        <w:t>parent</w:t>
      </w:r>
      <w:r w:rsidRPr="00E32806">
        <w:rPr>
          <w:lang w:val="en-US"/>
        </w:rPr>
        <w:t>.left</w:t>
      </w:r>
      <w:proofErr w:type="spellEnd"/>
    </w:p>
    <w:p w:rsidR="00E32806" w:rsidRPr="00E32806" w:rsidRDefault="00E32806" w:rsidP="00E32806">
      <w:pPr>
        <w:pStyle w:val="HTML"/>
        <w:rPr>
          <w:lang w:val="en-US"/>
        </w:rPr>
      </w:pPr>
      <w:r w:rsidRPr="00E32806">
        <w:rPr>
          <w:color w:val="BEC0C2"/>
          <w:lang w:val="en-US"/>
        </w:rPr>
        <w:t xml:space="preserve">        </w:t>
      </w:r>
      <w:proofErr w:type="gramStart"/>
      <w:r w:rsidRPr="00E32806">
        <w:rPr>
          <w:color w:val="FF6AAD"/>
          <w:lang w:val="en-US"/>
        </w:rPr>
        <w:t>spacing</w:t>
      </w:r>
      <w:proofErr w:type="gramEnd"/>
      <w:r w:rsidRPr="00E32806">
        <w:rPr>
          <w:lang w:val="en-US"/>
        </w:rPr>
        <w:t>:</w:t>
      </w:r>
      <w:r w:rsidRPr="00E32806">
        <w:rPr>
          <w:color w:val="BEC0C2"/>
          <w:lang w:val="en-US"/>
        </w:rPr>
        <w:t xml:space="preserve"> </w:t>
      </w:r>
      <w:r w:rsidRPr="00E32806">
        <w:rPr>
          <w:lang w:val="en-US"/>
        </w:rPr>
        <w:t>20</w:t>
      </w:r>
    </w:p>
    <w:p w:rsidR="00E32806" w:rsidRPr="00E32806" w:rsidRDefault="00E32806" w:rsidP="00E32806">
      <w:pPr>
        <w:pStyle w:val="HTML"/>
        <w:rPr>
          <w:lang w:val="en-US"/>
        </w:rPr>
      </w:pPr>
      <w:r w:rsidRPr="00E32806">
        <w:rPr>
          <w:color w:val="BEC0C2"/>
          <w:lang w:val="en-US"/>
        </w:rPr>
        <w:t xml:space="preserve">        </w:t>
      </w:r>
      <w:r w:rsidRPr="00E32806">
        <w:rPr>
          <w:color w:val="66A334"/>
          <w:lang w:val="en-US"/>
        </w:rPr>
        <w:t>Button</w:t>
      </w:r>
      <w:r w:rsidRPr="00E32806">
        <w:rPr>
          <w:color w:val="BEC0C2"/>
          <w:lang w:val="en-US"/>
        </w:rPr>
        <w:t xml:space="preserve"> </w:t>
      </w:r>
      <w:r w:rsidRPr="00E32806">
        <w:rPr>
          <w:lang w:val="en-US"/>
        </w:rPr>
        <w:t>{</w:t>
      </w:r>
    </w:p>
    <w:p w:rsidR="00E32806" w:rsidRPr="00E32806" w:rsidRDefault="00E32806" w:rsidP="00E32806">
      <w:pPr>
        <w:pStyle w:val="HTML"/>
        <w:rPr>
          <w:lang w:val="en-US"/>
        </w:rPr>
      </w:pPr>
      <w:r w:rsidRPr="00E32806">
        <w:rPr>
          <w:color w:val="BEC0C2"/>
          <w:lang w:val="en-US"/>
        </w:rPr>
        <w:t xml:space="preserve">            </w:t>
      </w:r>
      <w:proofErr w:type="gramStart"/>
      <w:r w:rsidRPr="00E32806">
        <w:rPr>
          <w:color w:val="FF6AAD"/>
          <w:lang w:val="en-US"/>
        </w:rPr>
        <w:t>text</w:t>
      </w:r>
      <w:proofErr w:type="gramEnd"/>
      <w:r w:rsidRPr="00E32806">
        <w:rPr>
          <w:lang w:val="en-US"/>
        </w:rPr>
        <w:t>:</w:t>
      </w:r>
      <w:r w:rsidRPr="00E32806">
        <w:rPr>
          <w:color w:val="BEC0C2"/>
          <w:lang w:val="en-US"/>
        </w:rPr>
        <w:t xml:space="preserve"> </w:t>
      </w:r>
      <w:r w:rsidRPr="00E32806">
        <w:rPr>
          <w:color w:val="D69545"/>
          <w:lang w:val="en-US"/>
        </w:rPr>
        <w:t>"</w:t>
      </w:r>
      <w:r>
        <w:rPr>
          <w:color w:val="D69545"/>
        </w:rPr>
        <w:t>Вперед</w:t>
      </w:r>
      <w:r w:rsidRPr="00E32806">
        <w:rPr>
          <w:color w:val="D69545"/>
          <w:lang w:val="en-US"/>
        </w:rPr>
        <w:t>"</w:t>
      </w:r>
    </w:p>
    <w:p w:rsidR="00E32806" w:rsidRPr="00E32806" w:rsidRDefault="00E32806" w:rsidP="00E32806">
      <w:pPr>
        <w:pStyle w:val="HTML"/>
        <w:rPr>
          <w:lang w:val="en-US"/>
        </w:rPr>
      </w:pPr>
      <w:r w:rsidRPr="00E32806">
        <w:rPr>
          <w:color w:val="BEC0C2"/>
          <w:lang w:val="en-US"/>
        </w:rPr>
        <w:t xml:space="preserve">            </w:t>
      </w:r>
      <w:proofErr w:type="spellStart"/>
      <w:proofErr w:type="gramStart"/>
      <w:r w:rsidRPr="00E32806">
        <w:rPr>
          <w:color w:val="FF6AAD"/>
          <w:lang w:val="en-US"/>
        </w:rPr>
        <w:t>onClicked</w:t>
      </w:r>
      <w:proofErr w:type="spellEnd"/>
      <w:proofErr w:type="gramEnd"/>
      <w:r w:rsidRPr="00E32806">
        <w:rPr>
          <w:lang w:val="en-US"/>
        </w:rPr>
        <w:t>:</w:t>
      </w:r>
      <w:r w:rsidRPr="00E32806">
        <w:rPr>
          <w:color w:val="BEC0C2"/>
          <w:lang w:val="en-US"/>
        </w:rPr>
        <w:t xml:space="preserve"> </w:t>
      </w:r>
      <w:r w:rsidRPr="00E32806">
        <w:rPr>
          <w:lang w:val="en-US"/>
        </w:rPr>
        <w:t>pageStack.push(</w:t>
      </w:r>
      <w:r w:rsidRPr="00E32806">
        <w:rPr>
          <w:i/>
          <w:iCs/>
          <w:color w:val="4564D6"/>
          <w:lang w:val="en-US"/>
        </w:rPr>
        <w:t>Qt</w:t>
      </w:r>
      <w:r w:rsidRPr="00E32806">
        <w:rPr>
          <w:lang w:val="en-US"/>
        </w:rPr>
        <w:t>.resolvedUrl(</w:t>
      </w:r>
      <w:r w:rsidRPr="00E32806">
        <w:rPr>
          <w:i/>
          <w:iCs/>
          <w:color w:val="4564D6"/>
          <w:lang w:val="en-US"/>
        </w:rPr>
        <w:t>qsTr</w:t>
      </w:r>
      <w:r w:rsidRPr="00E32806">
        <w:rPr>
          <w:lang w:val="en-US"/>
        </w:rPr>
        <w:t>(</w:t>
      </w:r>
      <w:r w:rsidRPr="00E32806">
        <w:rPr>
          <w:color w:val="D69545"/>
          <w:lang w:val="en-US"/>
        </w:rPr>
        <w:t>"Task1_%1.qml"</w:t>
      </w:r>
      <w:r w:rsidRPr="00E32806">
        <w:rPr>
          <w:lang w:val="en-US"/>
        </w:rPr>
        <w:t>).arg((pageStack.depth</w:t>
      </w:r>
      <w:r w:rsidRPr="00E32806">
        <w:rPr>
          <w:color w:val="BEC0C2"/>
          <w:lang w:val="en-US"/>
        </w:rPr>
        <w:t xml:space="preserve"> </w:t>
      </w:r>
      <w:r w:rsidRPr="00E32806">
        <w:rPr>
          <w:lang w:val="en-US"/>
        </w:rPr>
        <w:t>+</w:t>
      </w:r>
      <w:r w:rsidRPr="00E32806">
        <w:rPr>
          <w:color w:val="BEC0C2"/>
          <w:lang w:val="en-US"/>
        </w:rPr>
        <w:t xml:space="preserve"> </w:t>
      </w:r>
      <w:r w:rsidRPr="00E32806">
        <w:rPr>
          <w:lang w:val="en-US"/>
        </w:rPr>
        <w:t>1)</w:t>
      </w:r>
      <w:r w:rsidRPr="00E32806">
        <w:rPr>
          <w:color w:val="BEC0C2"/>
          <w:lang w:val="en-US"/>
        </w:rPr>
        <w:t xml:space="preserve"> </w:t>
      </w:r>
      <w:r w:rsidRPr="00E32806">
        <w:rPr>
          <w:lang w:val="en-US"/>
        </w:rPr>
        <w:t>%</w:t>
      </w:r>
      <w:r w:rsidRPr="00E32806">
        <w:rPr>
          <w:color w:val="BEC0C2"/>
          <w:lang w:val="en-US"/>
        </w:rPr>
        <w:t xml:space="preserve"> </w:t>
      </w:r>
      <w:r w:rsidRPr="00E32806">
        <w:rPr>
          <w:lang w:val="en-US"/>
        </w:rPr>
        <w:t>3)))</w:t>
      </w:r>
    </w:p>
    <w:p w:rsidR="00E32806" w:rsidRPr="00E32806" w:rsidRDefault="00E32806" w:rsidP="00E32806">
      <w:pPr>
        <w:pStyle w:val="HTML"/>
        <w:rPr>
          <w:lang w:val="en-US"/>
        </w:rPr>
      </w:pPr>
      <w:r w:rsidRPr="00E32806">
        <w:rPr>
          <w:color w:val="BEC0C2"/>
          <w:lang w:val="en-US"/>
        </w:rPr>
        <w:t xml:space="preserve">        </w:t>
      </w:r>
      <w:r w:rsidRPr="00E32806">
        <w:rPr>
          <w:lang w:val="en-US"/>
        </w:rPr>
        <w:t>}</w:t>
      </w:r>
    </w:p>
    <w:p w:rsidR="00E32806" w:rsidRPr="00E32806" w:rsidRDefault="00E32806" w:rsidP="00E32806">
      <w:pPr>
        <w:pStyle w:val="HTML"/>
        <w:rPr>
          <w:lang w:val="en-US"/>
        </w:rPr>
      </w:pPr>
      <w:r w:rsidRPr="00E32806">
        <w:rPr>
          <w:color w:val="BEC0C2"/>
          <w:lang w:val="en-US"/>
        </w:rPr>
        <w:t xml:space="preserve">        </w:t>
      </w:r>
      <w:r w:rsidRPr="00E32806">
        <w:rPr>
          <w:color w:val="66A334"/>
          <w:lang w:val="en-US"/>
        </w:rPr>
        <w:t>Label</w:t>
      </w:r>
      <w:r w:rsidRPr="00E32806">
        <w:rPr>
          <w:color w:val="BEC0C2"/>
          <w:lang w:val="en-US"/>
        </w:rPr>
        <w:t xml:space="preserve"> </w:t>
      </w:r>
      <w:r w:rsidRPr="00E32806">
        <w:rPr>
          <w:lang w:val="en-US"/>
        </w:rPr>
        <w:t>{</w:t>
      </w:r>
    </w:p>
    <w:p w:rsidR="00E32806" w:rsidRPr="00E32806" w:rsidRDefault="00E32806" w:rsidP="00E32806">
      <w:pPr>
        <w:pStyle w:val="HTML"/>
        <w:rPr>
          <w:lang w:val="en-US"/>
        </w:rPr>
      </w:pPr>
      <w:r w:rsidRPr="00E32806">
        <w:rPr>
          <w:color w:val="BEC0C2"/>
          <w:lang w:val="en-US"/>
        </w:rPr>
        <w:t xml:space="preserve">            </w:t>
      </w:r>
      <w:proofErr w:type="spellStart"/>
      <w:r w:rsidRPr="00E32806">
        <w:rPr>
          <w:color w:val="FF6AAD"/>
          <w:lang w:val="en-US"/>
        </w:rPr>
        <w:t>anchors.left</w:t>
      </w:r>
      <w:proofErr w:type="spellEnd"/>
      <w:r w:rsidRPr="00E32806">
        <w:rPr>
          <w:lang w:val="en-US"/>
        </w:rPr>
        <w:t>:</w:t>
      </w:r>
      <w:r w:rsidRPr="00E32806">
        <w:rPr>
          <w:color w:val="BEC0C2"/>
          <w:lang w:val="en-US"/>
        </w:rPr>
        <w:t xml:space="preserve"> </w:t>
      </w:r>
      <w:proofErr w:type="spellStart"/>
      <w:r w:rsidRPr="00E32806">
        <w:rPr>
          <w:i/>
          <w:iCs/>
          <w:lang w:val="en-US"/>
        </w:rPr>
        <w:t>parent</w:t>
      </w:r>
      <w:r w:rsidRPr="00E32806">
        <w:rPr>
          <w:lang w:val="en-US"/>
        </w:rPr>
        <w:t>.left</w:t>
      </w:r>
      <w:proofErr w:type="spellEnd"/>
    </w:p>
    <w:p w:rsidR="00E32806" w:rsidRPr="00E32806" w:rsidRDefault="00E32806" w:rsidP="00E32806">
      <w:pPr>
        <w:pStyle w:val="HTML"/>
        <w:rPr>
          <w:lang w:val="en-US"/>
        </w:rPr>
      </w:pPr>
      <w:r w:rsidRPr="00E32806">
        <w:rPr>
          <w:color w:val="BEC0C2"/>
          <w:lang w:val="en-US"/>
        </w:rPr>
        <w:t xml:space="preserve">            </w:t>
      </w:r>
      <w:proofErr w:type="gramStart"/>
      <w:r w:rsidRPr="00E32806">
        <w:rPr>
          <w:color w:val="FF6AAD"/>
          <w:lang w:val="en-US"/>
        </w:rPr>
        <w:t>text</w:t>
      </w:r>
      <w:proofErr w:type="gramEnd"/>
      <w:r w:rsidRPr="00E32806">
        <w:rPr>
          <w:lang w:val="en-US"/>
        </w:rPr>
        <w:t>:</w:t>
      </w:r>
      <w:r w:rsidRPr="00E32806">
        <w:rPr>
          <w:color w:val="BEC0C2"/>
          <w:lang w:val="en-US"/>
        </w:rPr>
        <w:t xml:space="preserve"> </w:t>
      </w:r>
      <w:proofErr w:type="spellStart"/>
      <w:r w:rsidRPr="00E32806">
        <w:rPr>
          <w:i/>
          <w:iCs/>
          <w:color w:val="4564D6"/>
          <w:lang w:val="en-US"/>
        </w:rPr>
        <w:t>qsTr</w:t>
      </w:r>
      <w:proofErr w:type="spellEnd"/>
      <w:r w:rsidRPr="00E32806">
        <w:rPr>
          <w:lang w:val="en-US"/>
        </w:rPr>
        <w:t>(</w:t>
      </w:r>
      <w:r w:rsidRPr="00E32806">
        <w:rPr>
          <w:color w:val="D69545"/>
          <w:lang w:val="en-US"/>
        </w:rPr>
        <w:t>"</w:t>
      </w:r>
      <w:r>
        <w:rPr>
          <w:color w:val="D69545"/>
        </w:rPr>
        <w:t>Глубина</w:t>
      </w:r>
      <w:r w:rsidRPr="00E32806">
        <w:rPr>
          <w:color w:val="BEC0C2"/>
          <w:lang w:val="en-US"/>
        </w:rPr>
        <w:t xml:space="preserve"> </w:t>
      </w:r>
      <w:r>
        <w:rPr>
          <w:color w:val="D69545"/>
        </w:rPr>
        <w:t>стека</w:t>
      </w:r>
      <w:r w:rsidRPr="00E32806">
        <w:rPr>
          <w:color w:val="D69545"/>
          <w:lang w:val="en-US"/>
        </w:rPr>
        <w:t>:</w:t>
      </w:r>
      <w:r w:rsidRPr="00E32806">
        <w:rPr>
          <w:color w:val="BEC0C2"/>
          <w:lang w:val="en-US"/>
        </w:rPr>
        <w:t xml:space="preserve"> </w:t>
      </w:r>
      <w:r w:rsidRPr="00E32806">
        <w:rPr>
          <w:color w:val="D69545"/>
          <w:lang w:val="en-US"/>
        </w:rPr>
        <w:t>%1"</w:t>
      </w:r>
      <w:r w:rsidRPr="00E32806">
        <w:rPr>
          <w:lang w:val="en-US"/>
        </w:rPr>
        <w:t>).</w:t>
      </w:r>
      <w:proofErr w:type="spellStart"/>
      <w:r w:rsidRPr="00E32806">
        <w:rPr>
          <w:lang w:val="en-US"/>
        </w:rPr>
        <w:t>arg</w:t>
      </w:r>
      <w:proofErr w:type="spellEnd"/>
      <w:r w:rsidRPr="00E32806">
        <w:rPr>
          <w:lang w:val="en-US"/>
        </w:rPr>
        <w:t>(</w:t>
      </w:r>
      <w:proofErr w:type="spellStart"/>
      <w:r w:rsidRPr="00E32806">
        <w:rPr>
          <w:lang w:val="en-US"/>
        </w:rPr>
        <w:t>pageStack.depth</w:t>
      </w:r>
      <w:proofErr w:type="spellEnd"/>
      <w:r w:rsidRPr="00E32806">
        <w:rPr>
          <w:lang w:val="en-US"/>
        </w:rPr>
        <w:t>)</w:t>
      </w:r>
    </w:p>
    <w:p w:rsidR="00E32806" w:rsidRPr="00AE5FE2" w:rsidRDefault="00E32806" w:rsidP="00E32806">
      <w:pPr>
        <w:pStyle w:val="HTML"/>
        <w:rPr>
          <w:lang w:val="en-US"/>
        </w:rPr>
      </w:pPr>
      <w:r w:rsidRPr="00E32806">
        <w:rPr>
          <w:color w:val="BEC0C2"/>
          <w:lang w:val="en-US"/>
        </w:rPr>
        <w:t xml:space="preserve">        </w:t>
      </w:r>
      <w:r w:rsidRPr="00AE5FE2">
        <w:rPr>
          <w:lang w:val="en-US"/>
        </w:rPr>
        <w:t>}</w:t>
      </w:r>
    </w:p>
    <w:p w:rsidR="00E32806" w:rsidRPr="00AE5FE2" w:rsidRDefault="00E32806" w:rsidP="00E32806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lang w:val="en-US"/>
        </w:rPr>
        <w:t>}</w:t>
      </w:r>
    </w:p>
    <w:p w:rsidR="00E32806" w:rsidRPr="00AE5FE2" w:rsidRDefault="00E32806" w:rsidP="00E32806">
      <w:pPr>
        <w:pStyle w:val="HTML"/>
        <w:rPr>
          <w:lang w:val="en-US"/>
        </w:rPr>
      </w:pPr>
      <w:r w:rsidRPr="00AE5FE2">
        <w:rPr>
          <w:lang w:val="en-US"/>
        </w:rPr>
        <w:t>}</w:t>
      </w:r>
    </w:p>
    <w:p w:rsidR="002B67F0" w:rsidRDefault="002B67F0" w:rsidP="002B67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B67F0" w:rsidRPr="002B67F0" w:rsidRDefault="002B67F0" w:rsidP="002B67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B67F0" w:rsidRPr="002B67F0" w:rsidRDefault="002B67F0" w:rsidP="002B67F0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Task</w:t>
      </w:r>
      <w:r w:rsidR="00AE5FE2" w:rsidRPr="00AE5FE2">
        <w:rPr>
          <w:b/>
          <w:sz w:val="28"/>
          <w:lang w:val="en-US"/>
        </w:rPr>
        <w:t>1_</w:t>
      </w:r>
      <w:r>
        <w:rPr>
          <w:b/>
          <w:sz w:val="28"/>
          <w:lang w:val="en-US"/>
        </w:rPr>
        <w:t>2</w:t>
      </w:r>
      <w:r w:rsidRPr="002B67F0">
        <w:rPr>
          <w:b/>
          <w:sz w:val="28"/>
          <w:lang w:val="en-US"/>
        </w:rPr>
        <w:t>.</w:t>
      </w:r>
      <w:r w:rsidRPr="00447720">
        <w:rPr>
          <w:b/>
          <w:sz w:val="28"/>
          <w:lang w:val="en-US"/>
        </w:rPr>
        <w:t>qml</w:t>
      </w:r>
    </w:p>
    <w:p w:rsidR="00AE5FE2" w:rsidRPr="00AE5FE2" w:rsidRDefault="00AE5FE2" w:rsidP="00AE5FE2">
      <w:pPr>
        <w:pStyle w:val="HTML"/>
        <w:rPr>
          <w:lang w:val="en-US"/>
        </w:rPr>
      </w:pPr>
      <w:proofErr w:type="gramStart"/>
      <w:r w:rsidRPr="00AE5FE2">
        <w:rPr>
          <w:i/>
          <w:iCs/>
          <w:color w:val="45C6D6"/>
          <w:lang w:val="en-US"/>
        </w:rPr>
        <w:t>import</w:t>
      </w:r>
      <w:proofErr w:type="gramEnd"/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QtQuick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2.0</w:t>
      </w:r>
    </w:p>
    <w:p w:rsidR="00AE5FE2" w:rsidRPr="00AE5FE2" w:rsidRDefault="00AE5FE2" w:rsidP="00AE5FE2">
      <w:pPr>
        <w:pStyle w:val="HTML"/>
        <w:rPr>
          <w:lang w:val="en-US"/>
        </w:rPr>
      </w:pPr>
      <w:proofErr w:type="gramStart"/>
      <w:r w:rsidRPr="00AE5FE2">
        <w:rPr>
          <w:i/>
          <w:iCs/>
          <w:color w:val="45C6D6"/>
          <w:lang w:val="en-US"/>
        </w:rPr>
        <w:t>import</w:t>
      </w:r>
      <w:proofErr w:type="gramEnd"/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Sailfish.Silica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1.0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66A334"/>
          <w:lang w:val="en-US"/>
        </w:rPr>
        <w:t>Page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proofErr w:type="gramStart"/>
      <w:r w:rsidRPr="00AE5FE2">
        <w:rPr>
          <w:color w:val="FF6AAD"/>
          <w:lang w:val="en-US"/>
        </w:rPr>
        <w:t>objectName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proofErr w:type="spellStart"/>
      <w:r w:rsidRPr="00AE5FE2">
        <w:rPr>
          <w:color w:val="D69545"/>
          <w:lang w:val="en-US"/>
        </w:rPr>
        <w:t>mainPage</w:t>
      </w:r>
      <w:proofErr w:type="spellEnd"/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proofErr w:type="gramStart"/>
      <w:r w:rsidRPr="00AE5FE2">
        <w:rPr>
          <w:color w:val="FF6AAD"/>
          <w:lang w:val="en-US"/>
        </w:rPr>
        <w:t>allowedOrientations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color w:val="66A334"/>
          <w:lang w:val="en-US"/>
        </w:rPr>
        <w:t>Orientation</w:t>
      </w:r>
      <w:r w:rsidRPr="00AE5FE2">
        <w:rPr>
          <w:lang w:val="en-US"/>
        </w:rPr>
        <w:t>.All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r w:rsidRPr="00AE5FE2">
        <w:rPr>
          <w:color w:val="66A334"/>
          <w:lang w:val="en-US"/>
        </w:rPr>
        <w:t>PageHeader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proofErr w:type="gramStart"/>
      <w:r w:rsidRPr="00AE5FE2">
        <w:rPr>
          <w:color w:val="FF6AAD"/>
          <w:lang w:val="en-US"/>
        </w:rPr>
        <w:t>objectName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proofErr w:type="spellStart"/>
      <w:r w:rsidRPr="00AE5FE2">
        <w:rPr>
          <w:color w:val="D69545"/>
          <w:lang w:val="en-US"/>
        </w:rPr>
        <w:t>pageHeader</w:t>
      </w:r>
      <w:proofErr w:type="spellEnd"/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title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4564D6"/>
          <w:lang w:val="en-US"/>
        </w:rPr>
        <w:t>qsTr</w:t>
      </w:r>
      <w:proofErr w:type="spellEnd"/>
      <w:r w:rsidRPr="00AE5FE2">
        <w:rPr>
          <w:lang w:val="en-US"/>
        </w:rPr>
        <w:t>(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Страница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2"</w:t>
      </w:r>
      <w:r w:rsidRPr="00AE5FE2">
        <w:rPr>
          <w:lang w:val="en-US"/>
        </w:rPr>
        <w:t>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color w:val="66A334"/>
          <w:lang w:val="en-US"/>
        </w:rPr>
        <w:t>Column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FF6AAD"/>
          <w:lang w:val="en-US"/>
        </w:rPr>
        <w:t>anchors.verticalCenter</w:t>
      </w:r>
      <w:proofErr w:type="spell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.verticalCenter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FF6AAD"/>
          <w:lang w:val="en-US"/>
        </w:rPr>
        <w:t>anchors.left</w:t>
      </w:r>
      <w:proofErr w:type="spell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.left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spacing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20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color w:val="66A334"/>
          <w:lang w:val="en-US"/>
        </w:rPr>
        <w:t>Button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Назад</w:t>
      </w:r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proofErr w:type="gramStart"/>
      <w:r w:rsidRPr="00AE5FE2">
        <w:rPr>
          <w:color w:val="FF6AAD"/>
          <w:lang w:val="en-US"/>
        </w:rPr>
        <w:t>onClicked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pageStack.pop</w:t>
      </w:r>
      <w:proofErr w:type="spellEnd"/>
      <w:r w:rsidRPr="00AE5FE2">
        <w:rPr>
          <w:lang w:val="en-US"/>
        </w:rPr>
        <w:t>()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color w:val="66A334"/>
          <w:lang w:val="en-US"/>
        </w:rPr>
        <w:t>Button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Вперед</w:t>
      </w:r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proofErr w:type="gramStart"/>
      <w:r w:rsidRPr="00AE5FE2">
        <w:rPr>
          <w:color w:val="FF6AAD"/>
          <w:lang w:val="en-US"/>
        </w:rPr>
        <w:t>onClicked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pageStack.push(</w:t>
      </w:r>
      <w:r w:rsidRPr="00AE5FE2">
        <w:rPr>
          <w:i/>
          <w:iCs/>
          <w:color w:val="4564D6"/>
          <w:lang w:val="en-US"/>
        </w:rPr>
        <w:t>Qt</w:t>
      </w:r>
      <w:r w:rsidRPr="00AE5FE2">
        <w:rPr>
          <w:lang w:val="en-US"/>
        </w:rPr>
        <w:t>.resolvedUrl(</w:t>
      </w:r>
      <w:r w:rsidRPr="00AE5FE2">
        <w:rPr>
          <w:i/>
          <w:iCs/>
          <w:color w:val="4564D6"/>
          <w:lang w:val="en-US"/>
        </w:rPr>
        <w:t>qsTr</w:t>
      </w:r>
      <w:r w:rsidRPr="00AE5FE2">
        <w:rPr>
          <w:lang w:val="en-US"/>
        </w:rPr>
        <w:t>(</w:t>
      </w:r>
      <w:r w:rsidRPr="00AE5FE2">
        <w:rPr>
          <w:color w:val="D69545"/>
          <w:lang w:val="en-US"/>
        </w:rPr>
        <w:t>"Task1_2.qml"</w:t>
      </w:r>
      <w:r w:rsidRPr="00AE5FE2">
        <w:rPr>
          <w:lang w:val="en-US"/>
        </w:rPr>
        <w:t>).arg((pageStack.depth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+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1)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)))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color w:val="66A334"/>
          <w:lang w:val="en-US"/>
        </w:rPr>
        <w:t>Label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</w:t>
      </w:r>
      <w:proofErr w:type="spellStart"/>
      <w:r w:rsidRPr="00AE5FE2">
        <w:rPr>
          <w:color w:val="FF6AAD"/>
          <w:lang w:val="en-US"/>
        </w:rPr>
        <w:t>anchors.left</w:t>
      </w:r>
      <w:proofErr w:type="spell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.left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4564D6"/>
          <w:lang w:val="en-US"/>
        </w:rPr>
        <w:t>qsTr</w:t>
      </w:r>
      <w:proofErr w:type="spellEnd"/>
      <w:r w:rsidRPr="00AE5FE2">
        <w:rPr>
          <w:lang w:val="en-US"/>
        </w:rPr>
        <w:t>(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Глубина</w:t>
      </w:r>
      <w:r w:rsidRPr="00AE5FE2">
        <w:rPr>
          <w:color w:val="BEC0C2"/>
          <w:lang w:val="en-US"/>
        </w:rPr>
        <w:t xml:space="preserve"> </w:t>
      </w:r>
      <w:r>
        <w:rPr>
          <w:color w:val="D69545"/>
        </w:rPr>
        <w:t>стека</w:t>
      </w:r>
      <w:r w:rsidRPr="00AE5FE2">
        <w:rPr>
          <w:color w:val="D69545"/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%1"</w:t>
      </w:r>
      <w:r w:rsidRPr="00AE5FE2">
        <w:rPr>
          <w:lang w:val="en-US"/>
        </w:rPr>
        <w:t>).</w:t>
      </w:r>
      <w:proofErr w:type="spellStart"/>
      <w:r w:rsidRPr="00AE5FE2">
        <w:rPr>
          <w:lang w:val="en-US"/>
        </w:rPr>
        <w:t>arg</w:t>
      </w:r>
      <w:proofErr w:type="spellEnd"/>
      <w:r w:rsidRPr="00AE5FE2">
        <w:rPr>
          <w:lang w:val="en-US"/>
        </w:rPr>
        <w:t>(</w:t>
      </w:r>
      <w:proofErr w:type="spellStart"/>
      <w:r w:rsidRPr="00AE5FE2">
        <w:rPr>
          <w:lang w:val="en-US"/>
        </w:rPr>
        <w:t>pageStack.depth</w:t>
      </w:r>
      <w:proofErr w:type="spellEnd"/>
      <w:r w:rsidRPr="00AE5FE2">
        <w:rPr>
          <w:lang w:val="en-US"/>
        </w:rPr>
        <w:t>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lastRenderedPageBreak/>
        <w:t xml:space="preserve">        </w:t>
      </w:r>
      <w:r w:rsidRPr="00AE5FE2">
        <w:rPr>
          <w:color w:val="66A334"/>
          <w:lang w:val="en-US"/>
        </w:rPr>
        <w:t>Button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Следующая</w:t>
      </w:r>
      <w:r w:rsidRPr="00AE5FE2">
        <w:rPr>
          <w:color w:val="BEC0C2"/>
          <w:lang w:val="en-US"/>
        </w:rPr>
        <w:t xml:space="preserve"> </w:t>
      </w:r>
      <w:r>
        <w:rPr>
          <w:color w:val="D69545"/>
        </w:rPr>
        <w:t>задача</w:t>
      </w:r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proofErr w:type="gramStart"/>
      <w:r w:rsidRPr="00AE5FE2">
        <w:rPr>
          <w:color w:val="FF6AAD"/>
          <w:lang w:val="en-US"/>
        </w:rPr>
        <w:t>onClicked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pageStack.replace</w:t>
      </w:r>
      <w:proofErr w:type="spellEnd"/>
      <w:r w:rsidRPr="00AE5FE2">
        <w:rPr>
          <w:lang w:val="en-US"/>
        </w:rPr>
        <w:t>(</w:t>
      </w:r>
      <w:proofErr w:type="spellStart"/>
      <w:r w:rsidRPr="00AE5FE2">
        <w:rPr>
          <w:i/>
          <w:iCs/>
          <w:color w:val="4564D6"/>
          <w:lang w:val="en-US"/>
        </w:rPr>
        <w:t>Qt</w:t>
      </w:r>
      <w:r w:rsidRPr="00AE5FE2">
        <w:rPr>
          <w:lang w:val="en-US"/>
        </w:rPr>
        <w:t>.resolvedUrl</w:t>
      </w:r>
      <w:proofErr w:type="spellEnd"/>
      <w:r w:rsidRPr="00AE5FE2">
        <w:rPr>
          <w:lang w:val="en-US"/>
        </w:rPr>
        <w:t>(</w:t>
      </w:r>
      <w:proofErr w:type="spellStart"/>
      <w:r w:rsidRPr="00AE5FE2">
        <w:rPr>
          <w:i/>
          <w:iCs/>
          <w:color w:val="4564D6"/>
          <w:lang w:val="en-US"/>
        </w:rPr>
        <w:t>qsTr</w:t>
      </w:r>
      <w:proofErr w:type="spellEnd"/>
      <w:r w:rsidRPr="00AE5FE2">
        <w:rPr>
          <w:lang w:val="en-US"/>
        </w:rPr>
        <w:t>(</w:t>
      </w:r>
      <w:r w:rsidRPr="00AE5FE2">
        <w:rPr>
          <w:color w:val="D69545"/>
          <w:lang w:val="en-US"/>
        </w:rPr>
        <w:t>"Task2_1.qml"</w:t>
      </w:r>
      <w:r w:rsidRPr="00AE5FE2">
        <w:rPr>
          <w:lang w:val="en-US"/>
        </w:rPr>
        <w:t>)))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lang w:val="en-US"/>
        </w:rPr>
        <w:t>}</w:t>
      </w:r>
    </w:p>
    <w:p w:rsidR="002B67F0" w:rsidRPr="00AE5FE2" w:rsidRDefault="002B67F0" w:rsidP="002B67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B67F0" w:rsidRDefault="002B67F0" w:rsidP="002B67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B67F0" w:rsidRDefault="002B67F0" w:rsidP="002B67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B67F0" w:rsidRDefault="00AE5FE2" w:rsidP="002B67F0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Task</w:t>
      </w:r>
      <w:r w:rsidRPr="00AE5FE2">
        <w:rPr>
          <w:b/>
          <w:sz w:val="28"/>
          <w:lang w:val="en-US"/>
        </w:rPr>
        <w:t>2_1</w:t>
      </w:r>
      <w:r w:rsidR="002B67F0" w:rsidRPr="002B67F0">
        <w:rPr>
          <w:b/>
          <w:sz w:val="28"/>
          <w:lang w:val="en-US"/>
        </w:rPr>
        <w:t>.</w:t>
      </w:r>
      <w:r w:rsidR="002B67F0" w:rsidRPr="00447720">
        <w:rPr>
          <w:b/>
          <w:sz w:val="28"/>
          <w:lang w:val="en-US"/>
        </w:rPr>
        <w:t>qml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E5F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E5F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objectName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mainPage</w:t>
      </w:r>
      <w:proofErr w:type="spellEnd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allowedOrientations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Orientation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  <w:proofErr w:type="spell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PageHeader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objectName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pageHeader</w:t>
      </w:r>
      <w:proofErr w:type="spellEnd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title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qsTr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Первая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страница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Column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anchors.centerIn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spacing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20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Прикрепить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pageStack.pushAttached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Qt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qsTr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"Task2_2.qml"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)))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Открепить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pageStack.popAttached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Следующая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задача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pageStack.replace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Qt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qsTr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"Task3.qml"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)))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Default="00AE5FE2" w:rsidP="00AE5FE2">
      <w:pPr>
        <w:ind w:firstLine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ind w:firstLine="0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2B67F0" w:rsidRDefault="00AE5FE2" w:rsidP="00AE5FE2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Task</w:t>
      </w:r>
      <w:r w:rsidRPr="00AE5FE2">
        <w:rPr>
          <w:b/>
          <w:sz w:val="28"/>
          <w:lang w:val="en-US"/>
        </w:rPr>
        <w:t>2_2</w:t>
      </w:r>
      <w:r w:rsidR="002B67F0" w:rsidRPr="002B67F0">
        <w:rPr>
          <w:b/>
          <w:sz w:val="28"/>
          <w:lang w:val="en-US"/>
        </w:rPr>
        <w:t>.</w:t>
      </w:r>
      <w:r w:rsidR="002B67F0" w:rsidRPr="00447720">
        <w:rPr>
          <w:b/>
          <w:sz w:val="28"/>
          <w:lang w:val="en-US"/>
        </w:rPr>
        <w:t>qml</w:t>
      </w:r>
    </w:p>
    <w:p w:rsidR="00AE5FE2" w:rsidRPr="00AE5FE2" w:rsidRDefault="00AE5FE2" w:rsidP="00AE5FE2">
      <w:pPr>
        <w:pStyle w:val="HTML"/>
        <w:rPr>
          <w:lang w:val="en-US"/>
        </w:rPr>
      </w:pPr>
      <w:proofErr w:type="gramStart"/>
      <w:r w:rsidRPr="00AE5FE2">
        <w:rPr>
          <w:i/>
          <w:iCs/>
          <w:color w:val="45C6D6"/>
          <w:lang w:val="en-US"/>
        </w:rPr>
        <w:t>import</w:t>
      </w:r>
      <w:proofErr w:type="gramEnd"/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QtQuick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2.0</w:t>
      </w:r>
    </w:p>
    <w:p w:rsidR="00AE5FE2" w:rsidRPr="00AE5FE2" w:rsidRDefault="00AE5FE2" w:rsidP="00AE5FE2">
      <w:pPr>
        <w:pStyle w:val="HTML"/>
        <w:rPr>
          <w:lang w:val="en-US"/>
        </w:rPr>
      </w:pPr>
      <w:proofErr w:type="gramStart"/>
      <w:r w:rsidRPr="00AE5FE2">
        <w:rPr>
          <w:i/>
          <w:iCs/>
          <w:color w:val="45C6D6"/>
          <w:lang w:val="en-US"/>
        </w:rPr>
        <w:t>import</w:t>
      </w:r>
      <w:proofErr w:type="gramEnd"/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Sailfish.Silica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1.0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66A334"/>
          <w:lang w:val="en-US"/>
        </w:rPr>
        <w:t>Page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proofErr w:type="gramStart"/>
      <w:r w:rsidRPr="00AE5FE2">
        <w:rPr>
          <w:color w:val="FF6AAD"/>
          <w:lang w:val="en-US"/>
        </w:rPr>
        <w:t>objectName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proofErr w:type="spellStart"/>
      <w:r w:rsidRPr="00AE5FE2">
        <w:rPr>
          <w:color w:val="D69545"/>
          <w:lang w:val="en-US"/>
        </w:rPr>
        <w:t>mainPage</w:t>
      </w:r>
      <w:proofErr w:type="spellEnd"/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proofErr w:type="gramStart"/>
      <w:r w:rsidRPr="00AE5FE2">
        <w:rPr>
          <w:color w:val="FF6AAD"/>
          <w:lang w:val="en-US"/>
        </w:rPr>
        <w:t>allowedOrientations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color w:val="66A334"/>
          <w:lang w:val="en-US"/>
        </w:rPr>
        <w:t>Orientation</w:t>
      </w:r>
      <w:r w:rsidRPr="00AE5FE2">
        <w:rPr>
          <w:lang w:val="en-US"/>
        </w:rPr>
        <w:t>.All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r w:rsidRPr="00AE5FE2">
        <w:rPr>
          <w:color w:val="66A334"/>
          <w:lang w:val="en-US"/>
        </w:rPr>
        <w:t>PageHeader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proofErr w:type="gramStart"/>
      <w:r w:rsidRPr="00AE5FE2">
        <w:rPr>
          <w:color w:val="FF6AAD"/>
          <w:lang w:val="en-US"/>
        </w:rPr>
        <w:t>objectName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proofErr w:type="spellStart"/>
      <w:r w:rsidRPr="00AE5FE2">
        <w:rPr>
          <w:color w:val="D69545"/>
          <w:lang w:val="en-US"/>
        </w:rPr>
        <w:t>pageHeader</w:t>
      </w:r>
      <w:proofErr w:type="spellEnd"/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title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4564D6"/>
          <w:lang w:val="en-US"/>
        </w:rPr>
        <w:t>qsTr</w:t>
      </w:r>
      <w:proofErr w:type="spellEnd"/>
      <w:r w:rsidRPr="00AE5FE2">
        <w:rPr>
          <w:lang w:val="en-US"/>
        </w:rPr>
        <w:t>(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Вторая</w:t>
      </w:r>
      <w:r w:rsidRPr="00AE5FE2">
        <w:rPr>
          <w:color w:val="BEC0C2"/>
          <w:lang w:val="en-US"/>
        </w:rPr>
        <w:t xml:space="preserve"> </w:t>
      </w:r>
      <w:r>
        <w:rPr>
          <w:color w:val="D69545"/>
        </w:rPr>
        <w:t>страница</w:t>
      </w:r>
      <w:r w:rsidRPr="00AE5FE2">
        <w:rPr>
          <w:color w:val="D69545"/>
          <w:lang w:val="en-US"/>
        </w:rPr>
        <w:t>"</w:t>
      </w:r>
      <w:r w:rsidRPr="00AE5FE2">
        <w:rPr>
          <w:lang w:val="en-US"/>
        </w:rPr>
        <w:t>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color w:val="66A334"/>
          <w:lang w:val="en-US"/>
        </w:rPr>
        <w:t>Column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FF6AAD"/>
          <w:lang w:val="en-US"/>
        </w:rPr>
        <w:t>anchors.horizontalCenter</w:t>
      </w:r>
      <w:proofErr w:type="spell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.horizontalCenter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FF6AAD"/>
          <w:lang w:val="en-US"/>
        </w:rPr>
        <w:t>anchors.centerIn</w:t>
      </w:r>
      <w:proofErr w:type="spell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lang w:val="en-US"/>
        </w:rPr>
        <w:t>parent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spacing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20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color w:val="66A334"/>
          <w:lang w:val="en-US"/>
        </w:rPr>
        <w:t>Button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Назад</w:t>
      </w:r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proofErr w:type="gramStart"/>
      <w:r w:rsidRPr="00AE5FE2">
        <w:rPr>
          <w:color w:val="FF6AAD"/>
          <w:lang w:val="en-US"/>
        </w:rPr>
        <w:t>onClicked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pageStack.navigateBack</w:t>
      </w:r>
      <w:proofErr w:type="spellEnd"/>
      <w:r w:rsidRPr="00AE5FE2">
        <w:rPr>
          <w:lang w:val="en-US"/>
        </w:rPr>
        <w:t>(1)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color w:val="66A334"/>
          <w:lang w:val="en-US"/>
        </w:rPr>
        <w:t>Button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Следующая</w:t>
      </w:r>
      <w:r w:rsidRPr="00AE5FE2">
        <w:rPr>
          <w:color w:val="BEC0C2"/>
          <w:lang w:val="en-US"/>
        </w:rPr>
        <w:t xml:space="preserve"> </w:t>
      </w:r>
      <w:r>
        <w:rPr>
          <w:color w:val="D69545"/>
        </w:rPr>
        <w:t>задача</w:t>
      </w:r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lastRenderedPageBreak/>
        <w:t xml:space="preserve">                </w:t>
      </w:r>
      <w:proofErr w:type="spellStart"/>
      <w:proofErr w:type="gramStart"/>
      <w:r w:rsidRPr="00AE5FE2">
        <w:rPr>
          <w:color w:val="FF6AAD"/>
          <w:lang w:val="en-US"/>
        </w:rPr>
        <w:t>onClicked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pageStack.replace</w:t>
      </w:r>
      <w:proofErr w:type="spellEnd"/>
      <w:r w:rsidRPr="00AE5FE2">
        <w:rPr>
          <w:lang w:val="en-US"/>
        </w:rPr>
        <w:t>(</w:t>
      </w:r>
      <w:proofErr w:type="spellStart"/>
      <w:r w:rsidRPr="00AE5FE2">
        <w:rPr>
          <w:i/>
          <w:iCs/>
          <w:color w:val="4564D6"/>
          <w:lang w:val="en-US"/>
        </w:rPr>
        <w:t>Qt</w:t>
      </w:r>
      <w:r w:rsidRPr="00AE5FE2">
        <w:rPr>
          <w:lang w:val="en-US"/>
        </w:rPr>
        <w:t>.resolvedUrl</w:t>
      </w:r>
      <w:proofErr w:type="spellEnd"/>
      <w:r w:rsidRPr="00AE5FE2">
        <w:rPr>
          <w:lang w:val="en-US"/>
        </w:rPr>
        <w:t>(</w:t>
      </w:r>
      <w:proofErr w:type="spellStart"/>
      <w:r w:rsidRPr="00AE5FE2">
        <w:rPr>
          <w:i/>
          <w:iCs/>
          <w:color w:val="4564D6"/>
          <w:lang w:val="en-US"/>
        </w:rPr>
        <w:t>qsTr</w:t>
      </w:r>
      <w:proofErr w:type="spellEnd"/>
      <w:r w:rsidRPr="00AE5FE2">
        <w:rPr>
          <w:lang w:val="en-US"/>
        </w:rPr>
        <w:t>(</w:t>
      </w:r>
      <w:r w:rsidRPr="00AE5FE2">
        <w:rPr>
          <w:color w:val="D69545"/>
          <w:lang w:val="en-US"/>
        </w:rPr>
        <w:t>"Task3.qml"</w:t>
      </w:r>
      <w:r w:rsidRPr="00AE5FE2">
        <w:rPr>
          <w:lang w:val="en-US"/>
        </w:rPr>
        <w:t>)))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lang w:val="en-US"/>
        </w:rPr>
        <w:t>}</w:t>
      </w:r>
    </w:p>
    <w:p w:rsidR="002B67F0" w:rsidRPr="002B67F0" w:rsidRDefault="002B67F0" w:rsidP="002B67F0">
      <w:pPr>
        <w:ind w:firstLine="0"/>
        <w:rPr>
          <w:b/>
          <w:sz w:val="28"/>
          <w:lang w:val="en-US"/>
        </w:rPr>
      </w:pPr>
    </w:p>
    <w:p w:rsidR="002B67F0" w:rsidRDefault="002B67F0" w:rsidP="002B67F0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Task</w:t>
      </w:r>
      <w:r w:rsidR="00AE5FE2" w:rsidRPr="00AE5FE2">
        <w:rPr>
          <w:b/>
          <w:sz w:val="28"/>
          <w:lang w:val="en-US"/>
        </w:rPr>
        <w:t>3</w:t>
      </w:r>
      <w:r w:rsidRPr="002B67F0">
        <w:rPr>
          <w:b/>
          <w:sz w:val="28"/>
          <w:lang w:val="en-US"/>
        </w:rPr>
        <w:t>.</w:t>
      </w:r>
      <w:r w:rsidRPr="00447720">
        <w:rPr>
          <w:b/>
          <w:sz w:val="28"/>
          <w:lang w:val="en-US"/>
        </w:rPr>
        <w:t>qml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E5F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E5F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eastAsia="ru-RU"/>
        </w:rPr>
        <w:t>Page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proofErr w:type="gram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</w:t>
      </w:r>
      <w:proofErr w:type="spell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eastAsia="ru-RU"/>
        </w:rPr>
        <w:t>objectName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"</w:t>
      </w:r>
      <w:proofErr w:type="spellStart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mainPage</w:t>
      </w:r>
      <w:proofErr w:type="spellEnd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allowedOrientations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Orientation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  <w:proofErr w:type="spell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PageHeader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objectName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pageHeader</w:t>
      </w:r>
      <w:proofErr w:type="spellEnd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title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qsTr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Задание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3"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Column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anchors.centerIn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Ввести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текст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dialog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.open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TextField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field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"123"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Dialog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dialog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AE5F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property</w:t>
      </w:r>
      <w:proofErr w:type="gram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alias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firstTextFieldValue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firstTextField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Column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spacing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Theme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.paddingMedium</w:t>
      </w:r>
      <w:proofErr w:type="spell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DialogHeader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TextField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firstTextField</w:t>
      </w:r>
      <w:proofErr w:type="spell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onAccepted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field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firstTextFieldValue</w:t>
      </w:r>
      <w:proofErr w:type="spell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Row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anchors.bottom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.bottom</w:t>
      </w:r>
      <w:proofErr w:type="spell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spacing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20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Назад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pageStack.pop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Следующая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задача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pageStack.replace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Qt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qsTr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"Task4.qml"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)))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</w:t>
      </w:r>
      <w:r w:rsidRPr="00AE5FE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E5FE2" w:rsidRDefault="00AE5FE2" w:rsidP="00AE5FE2">
      <w:pPr>
        <w:pStyle w:val="HTML"/>
      </w:pPr>
      <w:r>
        <w:t>}</w:t>
      </w:r>
    </w:p>
    <w:p w:rsidR="00AE5FE2" w:rsidRDefault="00AE5FE2" w:rsidP="00AE5FE2">
      <w:pPr>
        <w:pStyle w:val="HTML"/>
      </w:pPr>
    </w:p>
    <w:p w:rsidR="002B67F0" w:rsidRDefault="002B67F0" w:rsidP="00AE5FE2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Task</w:t>
      </w:r>
      <w:r w:rsidR="00AE5FE2" w:rsidRPr="00AE5FE2">
        <w:rPr>
          <w:b/>
          <w:sz w:val="28"/>
          <w:lang w:val="en-US"/>
        </w:rPr>
        <w:t>4</w:t>
      </w:r>
      <w:r w:rsidRPr="002B67F0">
        <w:rPr>
          <w:b/>
          <w:sz w:val="28"/>
          <w:lang w:val="en-US"/>
        </w:rPr>
        <w:t>.</w:t>
      </w:r>
      <w:r w:rsidRPr="00447720">
        <w:rPr>
          <w:b/>
          <w:sz w:val="28"/>
          <w:lang w:val="en-US"/>
        </w:rPr>
        <w:t>qml</w:t>
      </w:r>
    </w:p>
    <w:p w:rsidR="00AE5FE2" w:rsidRPr="00AE5FE2" w:rsidRDefault="00AE5FE2" w:rsidP="00AE5FE2">
      <w:pPr>
        <w:pStyle w:val="HTML"/>
        <w:rPr>
          <w:lang w:val="en-US"/>
        </w:rPr>
      </w:pPr>
      <w:proofErr w:type="gramStart"/>
      <w:r w:rsidRPr="00AE5FE2">
        <w:rPr>
          <w:i/>
          <w:iCs/>
          <w:color w:val="45C6D6"/>
          <w:lang w:val="en-US"/>
        </w:rPr>
        <w:t>import</w:t>
      </w:r>
      <w:proofErr w:type="gramEnd"/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QtQuick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2.0</w:t>
      </w:r>
    </w:p>
    <w:p w:rsidR="00AE5FE2" w:rsidRPr="00AE5FE2" w:rsidRDefault="00AE5FE2" w:rsidP="00AE5FE2">
      <w:pPr>
        <w:pStyle w:val="HTML"/>
        <w:rPr>
          <w:lang w:val="en-US"/>
        </w:rPr>
      </w:pPr>
      <w:proofErr w:type="gramStart"/>
      <w:r w:rsidRPr="00AE5FE2">
        <w:rPr>
          <w:i/>
          <w:iCs/>
          <w:color w:val="45C6D6"/>
          <w:lang w:val="en-US"/>
        </w:rPr>
        <w:t>import</w:t>
      </w:r>
      <w:proofErr w:type="gramEnd"/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Sailfish.Silica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1.0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66A334"/>
          <w:lang w:val="en-US"/>
        </w:rPr>
        <w:t>Page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lastRenderedPageBreak/>
        <w:t xml:space="preserve">    </w:t>
      </w:r>
      <w:proofErr w:type="spellStart"/>
      <w:proofErr w:type="gramStart"/>
      <w:r w:rsidRPr="00AE5FE2">
        <w:rPr>
          <w:color w:val="FF6AAD"/>
          <w:lang w:val="en-US"/>
        </w:rPr>
        <w:t>objectName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proofErr w:type="spellStart"/>
      <w:r w:rsidRPr="00AE5FE2">
        <w:rPr>
          <w:color w:val="D69545"/>
          <w:lang w:val="en-US"/>
        </w:rPr>
        <w:t>mainPage</w:t>
      </w:r>
      <w:proofErr w:type="spellEnd"/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proofErr w:type="gramStart"/>
      <w:r w:rsidRPr="00AE5FE2">
        <w:rPr>
          <w:color w:val="FF6AAD"/>
          <w:lang w:val="en-US"/>
        </w:rPr>
        <w:t>allowedOrientations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color w:val="66A334"/>
          <w:lang w:val="en-US"/>
        </w:rPr>
        <w:t>Orientation</w:t>
      </w:r>
      <w:r w:rsidRPr="00AE5FE2">
        <w:rPr>
          <w:lang w:val="en-US"/>
        </w:rPr>
        <w:t>.All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r w:rsidRPr="00AE5FE2">
        <w:rPr>
          <w:color w:val="66A334"/>
          <w:lang w:val="en-US"/>
        </w:rPr>
        <w:t>PageHeader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proofErr w:type="gramStart"/>
      <w:r w:rsidRPr="00AE5FE2">
        <w:rPr>
          <w:color w:val="FF6AAD"/>
          <w:lang w:val="en-US"/>
        </w:rPr>
        <w:t>objectName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proofErr w:type="spellStart"/>
      <w:r w:rsidRPr="00AE5FE2">
        <w:rPr>
          <w:color w:val="D69545"/>
          <w:lang w:val="en-US"/>
        </w:rPr>
        <w:t>pageHeader</w:t>
      </w:r>
      <w:proofErr w:type="spellEnd"/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title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4564D6"/>
          <w:lang w:val="en-US"/>
        </w:rPr>
        <w:t>qsTr</w:t>
      </w:r>
      <w:proofErr w:type="spellEnd"/>
      <w:r w:rsidRPr="00AE5FE2">
        <w:rPr>
          <w:lang w:val="en-US"/>
        </w:rPr>
        <w:t>(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Задание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4"</w:t>
      </w:r>
      <w:r w:rsidRPr="00AE5FE2">
        <w:rPr>
          <w:lang w:val="en-US"/>
        </w:rPr>
        <w:t>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color w:val="66A334"/>
          <w:lang w:val="en-US"/>
        </w:rPr>
        <w:t>Column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FF6AAD"/>
          <w:lang w:val="en-US"/>
        </w:rPr>
        <w:t>anchors.centerIn</w:t>
      </w:r>
      <w:proofErr w:type="spell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lang w:val="en-US"/>
        </w:rPr>
        <w:t>parent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color w:val="66A334"/>
          <w:lang w:val="en-US"/>
        </w:rPr>
        <w:t>Button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Ввести</w:t>
      </w:r>
      <w:r w:rsidRPr="00AE5FE2">
        <w:rPr>
          <w:color w:val="BEC0C2"/>
          <w:lang w:val="en-US"/>
        </w:rPr>
        <w:t xml:space="preserve"> </w:t>
      </w:r>
      <w:r>
        <w:rPr>
          <w:color w:val="D69545"/>
        </w:rPr>
        <w:t>дату</w:t>
      </w:r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proofErr w:type="gramStart"/>
      <w:r w:rsidRPr="00AE5FE2">
        <w:rPr>
          <w:color w:val="FF6AAD"/>
          <w:lang w:val="en-US"/>
        </w:rPr>
        <w:t>onClicked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9ACFD6"/>
          <w:lang w:val="en-US"/>
        </w:rPr>
        <w:t>dialog</w:t>
      </w:r>
      <w:r w:rsidRPr="00AE5FE2">
        <w:rPr>
          <w:lang w:val="en-US"/>
        </w:rPr>
        <w:t>.open</w:t>
      </w:r>
      <w:proofErr w:type="spellEnd"/>
      <w:r w:rsidRPr="00AE5FE2">
        <w:rPr>
          <w:lang w:val="en-US"/>
        </w:rPr>
        <w:t>()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66A334"/>
          <w:lang w:val="en-US"/>
        </w:rPr>
        <w:t>TextField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id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color w:val="9ACFD6"/>
          <w:lang w:val="en-US"/>
        </w:rPr>
        <w:t>field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"123"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r w:rsidRPr="00AE5FE2">
        <w:rPr>
          <w:color w:val="66A334"/>
          <w:lang w:val="en-US"/>
        </w:rPr>
        <w:t>DatePickerDialog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id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color w:val="9ACFD6"/>
          <w:lang w:val="en-US"/>
        </w:rPr>
        <w:t>dialog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proofErr w:type="gramStart"/>
      <w:r w:rsidRPr="00AE5FE2">
        <w:rPr>
          <w:color w:val="FF6AAD"/>
          <w:lang w:val="en-US"/>
        </w:rPr>
        <w:t>onAccepted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9ACFD6"/>
          <w:lang w:val="en-US"/>
        </w:rPr>
        <w:t>field</w:t>
      </w:r>
      <w:r w:rsidRPr="00AE5FE2">
        <w:rPr>
          <w:lang w:val="en-US"/>
        </w:rPr>
        <w:t>.text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=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date</w:t>
      </w:r>
      <w:r w:rsidRPr="00AE5FE2">
        <w:rPr>
          <w:lang w:val="en-US"/>
        </w:rPr>
        <w:t>.toDateString</w:t>
      </w:r>
      <w:proofErr w:type="spellEnd"/>
      <w:r w:rsidRPr="00AE5FE2">
        <w:rPr>
          <w:lang w:val="en-US"/>
        </w:rPr>
        <w:t>()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color w:val="66A334"/>
          <w:lang w:val="en-US"/>
        </w:rPr>
        <w:t>Row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FF6AAD"/>
          <w:lang w:val="en-US"/>
        </w:rPr>
        <w:t>anchors.horizontalCenter</w:t>
      </w:r>
      <w:proofErr w:type="spell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.horizontalCenter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FF6AAD"/>
          <w:lang w:val="en-US"/>
        </w:rPr>
        <w:t>anchors.bottom</w:t>
      </w:r>
      <w:proofErr w:type="spell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.bottom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spacing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20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color w:val="66A334"/>
          <w:lang w:val="en-US"/>
        </w:rPr>
        <w:t>Button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Назад</w:t>
      </w:r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proofErr w:type="gramStart"/>
      <w:r w:rsidRPr="00AE5FE2">
        <w:rPr>
          <w:color w:val="FF6AAD"/>
          <w:lang w:val="en-US"/>
        </w:rPr>
        <w:t>onClicked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pageStack.pop</w:t>
      </w:r>
      <w:proofErr w:type="spellEnd"/>
      <w:r w:rsidRPr="00AE5FE2">
        <w:rPr>
          <w:lang w:val="en-US"/>
        </w:rPr>
        <w:t>()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color w:val="66A334"/>
          <w:lang w:val="en-US"/>
        </w:rPr>
        <w:t>Button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Следующая</w:t>
      </w:r>
      <w:r w:rsidRPr="00AE5FE2">
        <w:rPr>
          <w:color w:val="BEC0C2"/>
          <w:lang w:val="en-US"/>
        </w:rPr>
        <w:t xml:space="preserve"> </w:t>
      </w:r>
      <w:r>
        <w:rPr>
          <w:color w:val="D69545"/>
        </w:rPr>
        <w:t>задача</w:t>
      </w:r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proofErr w:type="gramStart"/>
      <w:r w:rsidRPr="00AE5FE2">
        <w:rPr>
          <w:color w:val="FF6AAD"/>
          <w:lang w:val="en-US"/>
        </w:rPr>
        <w:t>onClicked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pageStack.push</w:t>
      </w:r>
      <w:proofErr w:type="spellEnd"/>
      <w:r w:rsidRPr="00AE5FE2">
        <w:rPr>
          <w:lang w:val="en-US"/>
        </w:rPr>
        <w:t>(</w:t>
      </w:r>
      <w:proofErr w:type="spellStart"/>
      <w:r w:rsidRPr="00AE5FE2">
        <w:rPr>
          <w:i/>
          <w:iCs/>
          <w:color w:val="4564D6"/>
          <w:lang w:val="en-US"/>
        </w:rPr>
        <w:t>Qt</w:t>
      </w:r>
      <w:r w:rsidRPr="00AE5FE2">
        <w:rPr>
          <w:lang w:val="en-US"/>
        </w:rPr>
        <w:t>.resolvedUrl</w:t>
      </w:r>
      <w:proofErr w:type="spellEnd"/>
      <w:r w:rsidRPr="00AE5FE2">
        <w:rPr>
          <w:lang w:val="en-US"/>
        </w:rPr>
        <w:t>(</w:t>
      </w:r>
      <w:proofErr w:type="spellStart"/>
      <w:r w:rsidRPr="00AE5FE2">
        <w:rPr>
          <w:i/>
          <w:iCs/>
          <w:color w:val="4564D6"/>
          <w:lang w:val="en-US"/>
        </w:rPr>
        <w:t>qsTr</w:t>
      </w:r>
      <w:proofErr w:type="spellEnd"/>
      <w:r w:rsidRPr="00AE5FE2">
        <w:rPr>
          <w:lang w:val="en-US"/>
        </w:rPr>
        <w:t>(</w:t>
      </w:r>
      <w:r w:rsidRPr="00AE5FE2">
        <w:rPr>
          <w:color w:val="D69545"/>
          <w:lang w:val="en-US"/>
        </w:rPr>
        <w:t>"Task5.qml"</w:t>
      </w:r>
      <w:r w:rsidRPr="00AE5FE2">
        <w:rPr>
          <w:lang w:val="en-US"/>
        </w:rPr>
        <w:t>)))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lang w:val="en-US"/>
        </w:rPr>
        <w:t>}</w:t>
      </w:r>
    </w:p>
    <w:p w:rsidR="00AE5FE2" w:rsidRDefault="00AE5FE2" w:rsidP="00AE5FE2">
      <w:pPr>
        <w:pStyle w:val="HTML"/>
      </w:pP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</w:pPr>
    </w:p>
    <w:p w:rsidR="002B67F0" w:rsidRDefault="002B67F0" w:rsidP="002B67F0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Task</w:t>
      </w:r>
      <w:r w:rsidR="00AE5FE2">
        <w:rPr>
          <w:b/>
          <w:sz w:val="28"/>
        </w:rPr>
        <w:t>5</w:t>
      </w:r>
      <w:r w:rsidRPr="002B67F0">
        <w:rPr>
          <w:b/>
          <w:sz w:val="28"/>
          <w:lang w:val="en-US"/>
        </w:rPr>
        <w:t>.</w:t>
      </w:r>
      <w:proofErr w:type="spellStart"/>
      <w:r w:rsidRPr="00447720">
        <w:rPr>
          <w:b/>
          <w:sz w:val="28"/>
          <w:lang w:val="en-US"/>
        </w:rPr>
        <w:t>qml</w:t>
      </w:r>
      <w:proofErr w:type="spell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E5F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E5F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objectName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mainPage</w:t>
      </w:r>
      <w:proofErr w:type="spellEnd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allowedOrientations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Orientation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  <w:proofErr w:type="spell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PageHeader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objectName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pageHeader</w:t>
      </w:r>
      <w:proofErr w:type="spellEnd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title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qsTr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Задание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5"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AE5FE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eastAsia="ru-RU"/>
        </w:rPr>
        <w:t>Column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proofErr w:type="gram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anchors.centerIn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Ввести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время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dialog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.open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TextField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field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"123"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TimePickerDialog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dialog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onAccepted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field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time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.toTimeString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Row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anchors.bottom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.bottom</w:t>
      </w:r>
      <w:proofErr w:type="spell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spacing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20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Назад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pageStack.pop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Следующая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задача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pageStack.push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Qt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qsTr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"Task6.qml"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)))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</w:t>
      </w:r>
      <w:r w:rsidRPr="00AE5FE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E5FE2" w:rsidRDefault="00AE5FE2" w:rsidP="00AE5FE2">
      <w:pPr>
        <w:ind w:firstLine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E5FE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E5FE2" w:rsidRDefault="00AE5FE2" w:rsidP="00AE5FE2">
      <w:pPr>
        <w:ind w:firstLine="0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2B67F0" w:rsidRDefault="002B67F0" w:rsidP="00AE5FE2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Task</w:t>
      </w:r>
      <w:r w:rsidR="00AE5FE2" w:rsidRPr="00AE5FE2">
        <w:rPr>
          <w:b/>
          <w:sz w:val="28"/>
          <w:lang w:val="en-US"/>
        </w:rPr>
        <w:t>6</w:t>
      </w:r>
      <w:r w:rsidRPr="002B67F0">
        <w:rPr>
          <w:b/>
          <w:sz w:val="28"/>
          <w:lang w:val="en-US"/>
        </w:rPr>
        <w:t>.</w:t>
      </w:r>
      <w:r w:rsidRPr="00447720">
        <w:rPr>
          <w:b/>
          <w:sz w:val="28"/>
          <w:lang w:val="en-US"/>
        </w:rPr>
        <w:t>qml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E5F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E5F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objectName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mainPage</w:t>
      </w:r>
      <w:proofErr w:type="spellEnd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allowedOrientations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Orientation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  <w:proofErr w:type="spell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PageHeader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objectName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pageHeader</w:t>
      </w:r>
      <w:proofErr w:type="spellEnd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title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qsTr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Задание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6"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ListModel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tasksModel</w:t>
      </w:r>
      <w:proofErr w:type="spell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ListElement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desc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Прочитать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Братьев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Крамазовых</w:t>
      </w:r>
      <w:proofErr w:type="spellEnd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date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"07.01.21"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ListElement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desc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Сделать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дело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date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"07.01.21"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ListElement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desc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Гулять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смело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date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"09.01.21"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ListElement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desc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Сходить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учёбу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date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"12.01.21"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Item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anchors.centerIn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500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height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700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SilicaListView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anchors.fill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model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tasksModel</w:t>
      </w:r>
      <w:proofErr w:type="spell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header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PageHeader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title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Список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дел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section</w:t>
      </w:r>
      <w:proofErr w:type="gram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property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'date'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delegate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SectionHeader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section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delegate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desc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Row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anchors.bottom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.bottom</w:t>
      </w:r>
      <w:proofErr w:type="spell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spacing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20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Назад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pageStack.pop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Следующая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задача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pageStack.push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Qt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qsTr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"Task7.qml"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)))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B67F0" w:rsidRPr="002B67F0" w:rsidRDefault="002B67F0" w:rsidP="00AE5FE2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Task</w:t>
      </w:r>
      <w:r w:rsidR="00AE5FE2" w:rsidRPr="00AE5FE2">
        <w:rPr>
          <w:b/>
          <w:sz w:val="28"/>
          <w:lang w:val="en-US"/>
        </w:rPr>
        <w:t>7</w:t>
      </w:r>
      <w:r w:rsidRPr="002B67F0">
        <w:rPr>
          <w:b/>
          <w:sz w:val="28"/>
          <w:lang w:val="en-US"/>
        </w:rPr>
        <w:t>.</w:t>
      </w:r>
      <w:r w:rsidRPr="00447720">
        <w:rPr>
          <w:b/>
          <w:sz w:val="28"/>
          <w:lang w:val="en-US"/>
        </w:rPr>
        <w:t>qml</w:t>
      </w:r>
    </w:p>
    <w:p w:rsidR="00AE5FE2" w:rsidRPr="00AE5FE2" w:rsidRDefault="00AE5FE2" w:rsidP="00AE5FE2">
      <w:pPr>
        <w:pStyle w:val="HTML"/>
        <w:rPr>
          <w:lang w:val="en-US"/>
        </w:rPr>
      </w:pPr>
      <w:proofErr w:type="gramStart"/>
      <w:r w:rsidRPr="00AE5FE2">
        <w:rPr>
          <w:i/>
          <w:iCs/>
          <w:color w:val="45C6D6"/>
          <w:lang w:val="en-US"/>
        </w:rPr>
        <w:t>import</w:t>
      </w:r>
      <w:proofErr w:type="gramEnd"/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QtQuick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2.0</w:t>
      </w:r>
    </w:p>
    <w:p w:rsidR="00AE5FE2" w:rsidRPr="00AE5FE2" w:rsidRDefault="00AE5FE2" w:rsidP="00AE5FE2">
      <w:pPr>
        <w:pStyle w:val="HTML"/>
        <w:rPr>
          <w:lang w:val="en-US"/>
        </w:rPr>
      </w:pPr>
      <w:proofErr w:type="gramStart"/>
      <w:r w:rsidRPr="00AE5FE2">
        <w:rPr>
          <w:i/>
          <w:iCs/>
          <w:color w:val="45C6D6"/>
          <w:lang w:val="en-US"/>
        </w:rPr>
        <w:t>import</w:t>
      </w:r>
      <w:proofErr w:type="gramEnd"/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Sailfish.Silica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1.0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66A334"/>
          <w:lang w:val="en-US"/>
        </w:rPr>
        <w:t>Page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proofErr w:type="gramStart"/>
      <w:r w:rsidRPr="00AE5FE2">
        <w:rPr>
          <w:color w:val="FF6AAD"/>
          <w:lang w:val="en-US"/>
        </w:rPr>
        <w:t>objectName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proofErr w:type="spellStart"/>
      <w:r w:rsidRPr="00AE5FE2">
        <w:rPr>
          <w:color w:val="D69545"/>
          <w:lang w:val="en-US"/>
        </w:rPr>
        <w:t>mainPage</w:t>
      </w:r>
      <w:proofErr w:type="spellEnd"/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proofErr w:type="gramStart"/>
      <w:r w:rsidRPr="00AE5FE2">
        <w:rPr>
          <w:color w:val="FF6AAD"/>
          <w:lang w:val="en-US"/>
        </w:rPr>
        <w:t>allowedOrientations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color w:val="66A334"/>
          <w:lang w:val="en-US"/>
        </w:rPr>
        <w:t>Orientation</w:t>
      </w:r>
      <w:r w:rsidRPr="00AE5FE2">
        <w:rPr>
          <w:lang w:val="en-US"/>
        </w:rPr>
        <w:t>.All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r w:rsidRPr="00AE5FE2">
        <w:rPr>
          <w:color w:val="66A334"/>
          <w:lang w:val="en-US"/>
        </w:rPr>
        <w:t>PageHeader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proofErr w:type="gramStart"/>
      <w:r w:rsidRPr="00AE5FE2">
        <w:rPr>
          <w:color w:val="FF6AAD"/>
          <w:lang w:val="en-US"/>
        </w:rPr>
        <w:t>objectName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proofErr w:type="spellStart"/>
      <w:r w:rsidRPr="00AE5FE2">
        <w:rPr>
          <w:color w:val="D69545"/>
          <w:lang w:val="en-US"/>
        </w:rPr>
        <w:t>pageHeader</w:t>
      </w:r>
      <w:proofErr w:type="spellEnd"/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title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4564D6"/>
          <w:lang w:val="en-US"/>
        </w:rPr>
        <w:t>qsTr</w:t>
      </w:r>
      <w:proofErr w:type="spellEnd"/>
      <w:r w:rsidRPr="00AE5FE2">
        <w:rPr>
          <w:lang w:val="en-US"/>
        </w:rPr>
        <w:t>(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Задание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7"</w:t>
      </w:r>
      <w:r w:rsidRPr="00AE5FE2">
        <w:rPr>
          <w:lang w:val="en-US"/>
        </w:rPr>
        <w:t>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color w:val="66A334"/>
          <w:lang w:val="en-US"/>
        </w:rPr>
        <w:t>Item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anchors</w:t>
      </w:r>
      <w:proofErr w:type="gram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left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.left</w:t>
      </w:r>
      <w:proofErr w:type="spellEnd"/>
      <w:r w:rsidRPr="00AE5FE2">
        <w:rPr>
          <w:lang w:val="en-US"/>
        </w:rPr>
        <w:t>;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FF6AAD"/>
          <w:lang w:val="en-US"/>
        </w:rPr>
        <w:t>right</w:t>
      </w:r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.right</w:t>
      </w:r>
      <w:proofErr w:type="spellEnd"/>
      <w:r w:rsidRPr="00AE5FE2">
        <w:rPr>
          <w:lang w:val="en-US"/>
        </w:rPr>
        <w:t>;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proofErr w:type="gramStart"/>
      <w:r w:rsidRPr="00AE5FE2">
        <w:rPr>
          <w:color w:val="FF6AAD"/>
          <w:lang w:val="en-US"/>
        </w:rPr>
        <w:t>verticalCenter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.verticalCenter</w:t>
      </w:r>
      <w:proofErr w:type="spellEnd"/>
      <w:r w:rsidRPr="00AE5FE2">
        <w:rPr>
          <w:lang w:val="en-US"/>
        </w:rPr>
        <w:t>;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height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.height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*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0.8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66A334"/>
          <w:lang w:val="en-US"/>
        </w:rPr>
        <w:t>SilicaWebView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id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9ACFD6"/>
          <w:lang w:val="en-US"/>
        </w:rPr>
        <w:t>webView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r w:rsidRPr="00AE5FE2">
        <w:rPr>
          <w:color w:val="FF6AAD"/>
          <w:lang w:val="en-US"/>
        </w:rPr>
        <w:t>anchors.fill</w:t>
      </w:r>
      <w:proofErr w:type="spell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lang w:val="en-US"/>
        </w:rPr>
        <w:t>parent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url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"http://sailfishos.org"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color w:val="66A334"/>
          <w:lang w:val="en-US"/>
        </w:rPr>
        <w:t>Row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FF6AAD"/>
          <w:lang w:val="en-US"/>
        </w:rPr>
        <w:t>anchors.horizontalCenter</w:t>
      </w:r>
      <w:proofErr w:type="spell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.horizontalCenter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FF6AAD"/>
          <w:lang w:val="en-US"/>
        </w:rPr>
        <w:t>anchors.bottom</w:t>
      </w:r>
      <w:proofErr w:type="spell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.bottom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spacing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20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color w:val="66A334"/>
          <w:lang w:val="en-US"/>
        </w:rPr>
        <w:t>Button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Назад</w:t>
      </w:r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proofErr w:type="gramStart"/>
      <w:r w:rsidRPr="00AE5FE2">
        <w:rPr>
          <w:color w:val="FF6AAD"/>
          <w:lang w:val="en-US"/>
        </w:rPr>
        <w:t>onClicked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pageStack.pop</w:t>
      </w:r>
      <w:proofErr w:type="spellEnd"/>
      <w:r w:rsidRPr="00AE5FE2">
        <w:rPr>
          <w:lang w:val="en-US"/>
        </w:rPr>
        <w:t>()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color w:val="66A334"/>
          <w:lang w:val="en-US"/>
        </w:rPr>
        <w:t>Button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Следующая</w:t>
      </w:r>
      <w:r w:rsidRPr="00AE5FE2">
        <w:rPr>
          <w:color w:val="BEC0C2"/>
          <w:lang w:val="en-US"/>
        </w:rPr>
        <w:t xml:space="preserve"> </w:t>
      </w:r>
      <w:r>
        <w:rPr>
          <w:color w:val="D69545"/>
        </w:rPr>
        <w:t>задача</w:t>
      </w:r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proofErr w:type="gramStart"/>
      <w:r w:rsidRPr="00AE5FE2">
        <w:rPr>
          <w:color w:val="FF6AAD"/>
          <w:lang w:val="en-US"/>
        </w:rPr>
        <w:t>onClicked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pageStack.push</w:t>
      </w:r>
      <w:proofErr w:type="spellEnd"/>
      <w:r w:rsidRPr="00AE5FE2">
        <w:rPr>
          <w:lang w:val="en-US"/>
        </w:rPr>
        <w:t>(</w:t>
      </w:r>
      <w:proofErr w:type="spellStart"/>
      <w:r w:rsidRPr="00AE5FE2">
        <w:rPr>
          <w:i/>
          <w:iCs/>
          <w:color w:val="4564D6"/>
          <w:lang w:val="en-US"/>
        </w:rPr>
        <w:t>Qt</w:t>
      </w:r>
      <w:r w:rsidRPr="00AE5FE2">
        <w:rPr>
          <w:lang w:val="en-US"/>
        </w:rPr>
        <w:t>.resolvedUrl</w:t>
      </w:r>
      <w:proofErr w:type="spellEnd"/>
      <w:r w:rsidRPr="00AE5FE2">
        <w:rPr>
          <w:lang w:val="en-US"/>
        </w:rPr>
        <w:t>(</w:t>
      </w:r>
      <w:proofErr w:type="spellStart"/>
      <w:r w:rsidRPr="00AE5FE2">
        <w:rPr>
          <w:i/>
          <w:iCs/>
          <w:color w:val="4564D6"/>
          <w:lang w:val="en-US"/>
        </w:rPr>
        <w:t>qsTr</w:t>
      </w:r>
      <w:proofErr w:type="spellEnd"/>
      <w:r w:rsidRPr="00AE5FE2">
        <w:rPr>
          <w:lang w:val="en-US"/>
        </w:rPr>
        <w:t>(</w:t>
      </w:r>
      <w:r w:rsidRPr="00AE5FE2">
        <w:rPr>
          <w:color w:val="D69545"/>
          <w:lang w:val="en-US"/>
        </w:rPr>
        <w:t>"Task8.qml"</w:t>
      </w:r>
      <w:r w:rsidRPr="00AE5FE2">
        <w:rPr>
          <w:lang w:val="en-US"/>
        </w:rPr>
        <w:t>)))</w:t>
      </w:r>
    </w:p>
    <w:p w:rsidR="00AE5FE2" w:rsidRDefault="00AE5FE2" w:rsidP="00AE5FE2">
      <w:pPr>
        <w:pStyle w:val="HTML"/>
      </w:pPr>
      <w:r w:rsidRPr="00AE5FE2">
        <w:rPr>
          <w:color w:val="BEC0C2"/>
          <w:lang w:val="en-US"/>
        </w:rPr>
        <w:t xml:space="preserve">        </w:t>
      </w:r>
      <w:r>
        <w:t>}</w:t>
      </w:r>
    </w:p>
    <w:p w:rsidR="00AE5FE2" w:rsidRDefault="00AE5FE2" w:rsidP="00AE5FE2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447720" w:rsidRDefault="00AE5FE2" w:rsidP="00AE5FE2">
      <w:pPr>
        <w:pStyle w:val="a9"/>
        <w:ind w:left="0"/>
      </w:pPr>
      <w:r>
        <w:t>}</w:t>
      </w:r>
    </w:p>
    <w:p w:rsidR="00AE5FE2" w:rsidRDefault="00AE5FE2" w:rsidP="00AE5FE2">
      <w:pPr>
        <w:pStyle w:val="a9"/>
        <w:ind w:left="0"/>
      </w:pPr>
    </w:p>
    <w:p w:rsidR="00AE5FE2" w:rsidRPr="002B67F0" w:rsidRDefault="00AE5FE2" w:rsidP="00AE5FE2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Task</w:t>
      </w:r>
      <w:r w:rsidRPr="00AE5FE2">
        <w:rPr>
          <w:b/>
          <w:sz w:val="28"/>
          <w:lang w:val="en-US"/>
        </w:rPr>
        <w:t>8</w:t>
      </w:r>
      <w:r w:rsidRPr="002B67F0">
        <w:rPr>
          <w:b/>
          <w:sz w:val="28"/>
          <w:lang w:val="en-US"/>
        </w:rPr>
        <w:t>.</w:t>
      </w:r>
      <w:r w:rsidRPr="00447720">
        <w:rPr>
          <w:b/>
          <w:sz w:val="28"/>
          <w:lang w:val="en-US"/>
        </w:rPr>
        <w:t>qml</w:t>
      </w:r>
    </w:p>
    <w:p w:rsidR="00AE5FE2" w:rsidRPr="00AE5FE2" w:rsidRDefault="00AE5FE2" w:rsidP="00AE5FE2">
      <w:pPr>
        <w:pStyle w:val="HTML"/>
        <w:rPr>
          <w:lang w:val="en-US"/>
        </w:rPr>
      </w:pPr>
      <w:proofErr w:type="gramStart"/>
      <w:r w:rsidRPr="00AE5FE2">
        <w:rPr>
          <w:i/>
          <w:iCs/>
          <w:color w:val="45C6D6"/>
          <w:lang w:val="en-US"/>
        </w:rPr>
        <w:t>import</w:t>
      </w:r>
      <w:proofErr w:type="gramEnd"/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QtQuick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2.0</w:t>
      </w:r>
    </w:p>
    <w:p w:rsidR="00AE5FE2" w:rsidRPr="00AE5FE2" w:rsidRDefault="00AE5FE2" w:rsidP="00AE5FE2">
      <w:pPr>
        <w:pStyle w:val="HTML"/>
        <w:rPr>
          <w:lang w:val="en-US"/>
        </w:rPr>
      </w:pPr>
      <w:proofErr w:type="gramStart"/>
      <w:r w:rsidRPr="00AE5FE2">
        <w:rPr>
          <w:i/>
          <w:iCs/>
          <w:color w:val="45C6D6"/>
          <w:lang w:val="en-US"/>
        </w:rPr>
        <w:t>import</w:t>
      </w:r>
      <w:proofErr w:type="gramEnd"/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Sailfish.Silica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1.0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66A334"/>
          <w:lang w:val="en-US"/>
        </w:rPr>
        <w:t>Page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proofErr w:type="gramStart"/>
      <w:r w:rsidRPr="00AE5FE2">
        <w:rPr>
          <w:color w:val="FF6AAD"/>
          <w:lang w:val="en-US"/>
        </w:rPr>
        <w:t>objectName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proofErr w:type="spellStart"/>
      <w:r w:rsidRPr="00AE5FE2">
        <w:rPr>
          <w:color w:val="D69545"/>
          <w:lang w:val="en-US"/>
        </w:rPr>
        <w:t>mainPage</w:t>
      </w:r>
      <w:proofErr w:type="spellEnd"/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proofErr w:type="gramStart"/>
      <w:r w:rsidRPr="00AE5FE2">
        <w:rPr>
          <w:color w:val="FF6AAD"/>
          <w:lang w:val="en-US"/>
        </w:rPr>
        <w:t>allowedOrientations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color w:val="66A334"/>
          <w:lang w:val="en-US"/>
        </w:rPr>
        <w:t>Orientation</w:t>
      </w:r>
      <w:r w:rsidRPr="00AE5FE2">
        <w:rPr>
          <w:lang w:val="en-US"/>
        </w:rPr>
        <w:t>.All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r w:rsidRPr="00AE5FE2">
        <w:rPr>
          <w:color w:val="66A334"/>
          <w:lang w:val="en-US"/>
        </w:rPr>
        <w:t>PageHeader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proofErr w:type="gramStart"/>
      <w:r w:rsidRPr="00AE5FE2">
        <w:rPr>
          <w:color w:val="FF6AAD"/>
          <w:lang w:val="en-US"/>
        </w:rPr>
        <w:t>objectName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proofErr w:type="spellStart"/>
      <w:r w:rsidRPr="00AE5FE2">
        <w:rPr>
          <w:color w:val="D69545"/>
          <w:lang w:val="en-US"/>
        </w:rPr>
        <w:t>pageHeader</w:t>
      </w:r>
      <w:proofErr w:type="spellEnd"/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title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4564D6"/>
          <w:lang w:val="en-US"/>
        </w:rPr>
        <w:t>qsTr</w:t>
      </w:r>
      <w:proofErr w:type="spellEnd"/>
      <w:r w:rsidRPr="00AE5FE2">
        <w:rPr>
          <w:lang w:val="en-US"/>
        </w:rPr>
        <w:t>(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Задание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8"</w:t>
      </w:r>
      <w:r w:rsidRPr="00AE5FE2">
        <w:rPr>
          <w:lang w:val="en-US"/>
        </w:rPr>
        <w:t>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r w:rsidRPr="00AE5FE2">
        <w:rPr>
          <w:color w:val="66A334"/>
          <w:lang w:val="en-US"/>
        </w:rPr>
        <w:t>ListModel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id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9ACFD6"/>
          <w:lang w:val="en-US"/>
        </w:rPr>
        <w:t>tasksModel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66A334"/>
          <w:lang w:val="en-US"/>
        </w:rPr>
        <w:t>ListElement</w:t>
      </w:r>
      <w:proofErr w:type="spellEnd"/>
      <w:r w:rsidRPr="00AE5FE2">
        <w:rPr>
          <w:color w:val="BEC0C2"/>
          <w:lang w:val="en-US"/>
        </w:rPr>
        <w:t xml:space="preserve"> </w:t>
      </w:r>
      <w:proofErr w:type="gramStart"/>
      <w:r w:rsidRPr="00AE5FE2">
        <w:rPr>
          <w:lang w:val="en-US"/>
        </w:rPr>
        <w:t>{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color w:val="FF6AAD"/>
          <w:lang w:val="en-US"/>
        </w:rPr>
        <w:t>desc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Сделать</w:t>
      </w:r>
      <w:r w:rsidRPr="00AE5FE2">
        <w:rPr>
          <w:color w:val="BEC0C2"/>
          <w:lang w:val="en-US"/>
        </w:rPr>
        <w:t xml:space="preserve"> </w:t>
      </w:r>
      <w:r>
        <w:rPr>
          <w:color w:val="D69545"/>
        </w:rPr>
        <w:t>дело</w:t>
      </w:r>
      <w:r w:rsidRPr="00AE5FE2">
        <w:rPr>
          <w:color w:val="D69545"/>
          <w:lang w:val="en-US"/>
        </w:rPr>
        <w:t>"</w:t>
      </w:r>
      <w:r w:rsidRPr="00AE5FE2">
        <w:rPr>
          <w:lang w:val="en-US"/>
        </w:rPr>
        <w:t>;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FF6AAD"/>
          <w:lang w:val="en-US"/>
        </w:rPr>
        <w:t>date</w:t>
      </w:r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"07.01.21"</w:t>
      </w:r>
      <w:r w:rsidRPr="00AE5FE2">
        <w:rPr>
          <w:lang w:val="en-US"/>
        </w:rPr>
        <w:t>;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66A334"/>
          <w:lang w:val="en-US"/>
        </w:rPr>
        <w:t>ListElement</w:t>
      </w:r>
      <w:proofErr w:type="spellEnd"/>
      <w:r w:rsidRPr="00AE5FE2">
        <w:rPr>
          <w:color w:val="BEC0C2"/>
          <w:lang w:val="en-US"/>
        </w:rPr>
        <w:t xml:space="preserve"> </w:t>
      </w:r>
      <w:proofErr w:type="gramStart"/>
      <w:r w:rsidRPr="00AE5FE2">
        <w:rPr>
          <w:lang w:val="en-US"/>
        </w:rPr>
        <w:t>{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color w:val="FF6AAD"/>
          <w:lang w:val="en-US"/>
        </w:rPr>
        <w:t>desc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Гулять</w:t>
      </w:r>
      <w:r w:rsidRPr="00AE5FE2">
        <w:rPr>
          <w:color w:val="BEC0C2"/>
          <w:lang w:val="en-US"/>
        </w:rPr>
        <w:t xml:space="preserve"> </w:t>
      </w:r>
      <w:r>
        <w:rPr>
          <w:color w:val="D69545"/>
        </w:rPr>
        <w:t>смело</w:t>
      </w:r>
      <w:r w:rsidRPr="00AE5FE2">
        <w:rPr>
          <w:color w:val="D69545"/>
          <w:lang w:val="en-US"/>
        </w:rPr>
        <w:t>"</w:t>
      </w:r>
      <w:r w:rsidRPr="00AE5FE2">
        <w:rPr>
          <w:lang w:val="en-US"/>
        </w:rPr>
        <w:t>;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FF6AAD"/>
          <w:lang w:val="en-US"/>
        </w:rPr>
        <w:t>date</w:t>
      </w:r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"07.01.21"</w:t>
      </w:r>
      <w:r w:rsidRPr="00AE5FE2">
        <w:rPr>
          <w:lang w:val="en-US"/>
        </w:rPr>
        <w:t>;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}</w:t>
      </w:r>
    </w:p>
    <w:p w:rsidR="00AE5FE2" w:rsidRDefault="00AE5FE2" w:rsidP="00AE5FE2">
      <w:pPr>
        <w:pStyle w:val="HTML"/>
      </w:pPr>
      <w:r w:rsidRPr="00AE5FE2">
        <w:rPr>
          <w:color w:val="BEC0C2"/>
          <w:lang w:val="en-US"/>
        </w:rPr>
        <w:t xml:space="preserve">        </w:t>
      </w:r>
      <w:proofErr w:type="spellStart"/>
      <w:r>
        <w:rPr>
          <w:color w:val="66A334"/>
        </w:rPr>
        <w:t>ListElement</w:t>
      </w:r>
      <w:proofErr w:type="spellEnd"/>
      <w:r>
        <w:rPr>
          <w:color w:val="BEC0C2"/>
        </w:rPr>
        <w:t xml:space="preserve"> </w:t>
      </w:r>
      <w:proofErr w:type="gramStart"/>
      <w:r>
        <w:t>{</w:t>
      </w:r>
      <w:r>
        <w:rPr>
          <w:color w:val="BEC0C2"/>
        </w:rPr>
        <w:t xml:space="preserve"> </w:t>
      </w:r>
      <w:proofErr w:type="spellStart"/>
      <w:proofErr w:type="gramEnd"/>
      <w:r>
        <w:rPr>
          <w:color w:val="FF6AAD"/>
        </w:rPr>
        <w:t>desc</w:t>
      </w:r>
      <w:proofErr w:type="spellEnd"/>
      <w:r>
        <w:t>:</w:t>
      </w:r>
      <w:r>
        <w:rPr>
          <w:color w:val="BEC0C2"/>
        </w:rPr>
        <w:t xml:space="preserve"> </w:t>
      </w:r>
      <w:r>
        <w:rPr>
          <w:color w:val="D69545"/>
        </w:rPr>
        <w:t>"Почитать</w:t>
      </w:r>
      <w:r>
        <w:rPr>
          <w:color w:val="BEC0C2"/>
        </w:rPr>
        <w:t xml:space="preserve"> </w:t>
      </w:r>
      <w:r>
        <w:rPr>
          <w:color w:val="D69545"/>
        </w:rPr>
        <w:t>лекции</w:t>
      </w:r>
      <w:r>
        <w:rPr>
          <w:color w:val="BEC0C2"/>
        </w:rPr>
        <w:t xml:space="preserve"> </w:t>
      </w:r>
      <w:r>
        <w:rPr>
          <w:color w:val="D69545"/>
        </w:rPr>
        <w:t>по</w:t>
      </w:r>
      <w:r>
        <w:rPr>
          <w:color w:val="BEC0C2"/>
        </w:rPr>
        <w:t xml:space="preserve"> </w:t>
      </w:r>
      <w:r>
        <w:rPr>
          <w:color w:val="D69545"/>
        </w:rPr>
        <w:t>МО"</w:t>
      </w:r>
      <w:r>
        <w:t>;</w:t>
      </w:r>
      <w:r>
        <w:rPr>
          <w:color w:val="BEC0C2"/>
        </w:rPr>
        <w:t xml:space="preserve"> </w:t>
      </w:r>
      <w:proofErr w:type="spellStart"/>
      <w:r>
        <w:rPr>
          <w:color w:val="FF6AAD"/>
        </w:rPr>
        <w:t>date</w:t>
      </w:r>
      <w:proofErr w:type="spellEnd"/>
      <w:r>
        <w:t>:</w:t>
      </w:r>
      <w:r>
        <w:rPr>
          <w:color w:val="BEC0C2"/>
        </w:rPr>
        <w:t xml:space="preserve"> </w:t>
      </w:r>
      <w:r>
        <w:rPr>
          <w:color w:val="D69545"/>
        </w:rPr>
        <w:t>"09.01.21"</w:t>
      </w:r>
      <w:r>
        <w:t>;</w:t>
      </w:r>
      <w:proofErr w:type="gramStart"/>
      <w:r>
        <w:rPr>
          <w:color w:val="BEC0C2"/>
        </w:rPr>
        <w:t xml:space="preserve"> </w:t>
      </w:r>
      <w:r>
        <w:t>}</w:t>
      </w:r>
      <w:proofErr w:type="gramEnd"/>
    </w:p>
    <w:p w:rsidR="00AE5FE2" w:rsidRDefault="00AE5FE2" w:rsidP="00AE5FE2">
      <w:pPr>
        <w:pStyle w:val="HTML"/>
      </w:pPr>
      <w:r>
        <w:rPr>
          <w:color w:val="BEC0C2"/>
        </w:rPr>
        <w:t xml:space="preserve">        </w:t>
      </w:r>
      <w:proofErr w:type="spellStart"/>
      <w:r>
        <w:rPr>
          <w:color w:val="66A334"/>
        </w:rPr>
        <w:t>ListElement</w:t>
      </w:r>
      <w:proofErr w:type="spellEnd"/>
      <w:r>
        <w:rPr>
          <w:color w:val="BEC0C2"/>
        </w:rPr>
        <w:t xml:space="preserve"> </w:t>
      </w:r>
      <w:proofErr w:type="gramStart"/>
      <w:r>
        <w:t>{</w:t>
      </w:r>
      <w:r>
        <w:rPr>
          <w:color w:val="BEC0C2"/>
        </w:rPr>
        <w:t xml:space="preserve"> </w:t>
      </w:r>
      <w:proofErr w:type="spellStart"/>
      <w:proofErr w:type="gramEnd"/>
      <w:r>
        <w:rPr>
          <w:color w:val="FF6AAD"/>
        </w:rPr>
        <w:t>desc</w:t>
      </w:r>
      <w:proofErr w:type="spellEnd"/>
      <w:r>
        <w:t>:</w:t>
      </w:r>
      <w:r>
        <w:rPr>
          <w:color w:val="BEC0C2"/>
        </w:rPr>
        <w:t xml:space="preserve"> </w:t>
      </w:r>
      <w:r>
        <w:rPr>
          <w:color w:val="D69545"/>
        </w:rPr>
        <w:t>"Сходить</w:t>
      </w:r>
      <w:r>
        <w:rPr>
          <w:color w:val="BEC0C2"/>
        </w:rPr>
        <w:t xml:space="preserve"> </w:t>
      </w:r>
      <w:r>
        <w:rPr>
          <w:color w:val="D69545"/>
        </w:rPr>
        <w:t>на</w:t>
      </w:r>
      <w:r>
        <w:rPr>
          <w:color w:val="BEC0C2"/>
        </w:rPr>
        <w:t xml:space="preserve"> </w:t>
      </w:r>
      <w:r>
        <w:rPr>
          <w:color w:val="D69545"/>
        </w:rPr>
        <w:t>лекции</w:t>
      </w:r>
      <w:r>
        <w:rPr>
          <w:color w:val="BEC0C2"/>
        </w:rPr>
        <w:t xml:space="preserve"> </w:t>
      </w:r>
      <w:r>
        <w:rPr>
          <w:color w:val="D69545"/>
        </w:rPr>
        <w:t>по</w:t>
      </w:r>
      <w:r>
        <w:rPr>
          <w:color w:val="BEC0C2"/>
        </w:rPr>
        <w:t xml:space="preserve"> </w:t>
      </w:r>
      <w:r>
        <w:rPr>
          <w:color w:val="D69545"/>
        </w:rPr>
        <w:t>МО"</w:t>
      </w:r>
      <w:r>
        <w:t>;</w:t>
      </w:r>
      <w:r>
        <w:rPr>
          <w:color w:val="BEC0C2"/>
        </w:rPr>
        <w:t xml:space="preserve"> </w:t>
      </w:r>
      <w:proofErr w:type="spellStart"/>
      <w:r>
        <w:rPr>
          <w:color w:val="FF6AAD"/>
        </w:rPr>
        <w:t>date</w:t>
      </w:r>
      <w:proofErr w:type="spellEnd"/>
      <w:r>
        <w:t>:</w:t>
      </w:r>
      <w:r>
        <w:rPr>
          <w:color w:val="BEC0C2"/>
        </w:rPr>
        <w:t xml:space="preserve"> </w:t>
      </w:r>
      <w:r>
        <w:rPr>
          <w:color w:val="D69545"/>
        </w:rPr>
        <w:t>"12.01.21"</w:t>
      </w:r>
      <w:r>
        <w:t>;</w:t>
      </w:r>
      <w:proofErr w:type="gramStart"/>
      <w:r>
        <w:rPr>
          <w:color w:val="BEC0C2"/>
        </w:rPr>
        <w:t xml:space="preserve"> </w:t>
      </w:r>
      <w:r>
        <w:t>}</w:t>
      </w:r>
      <w:proofErr w:type="gramEnd"/>
    </w:p>
    <w:p w:rsidR="00AE5FE2" w:rsidRPr="00AE5FE2" w:rsidRDefault="00AE5FE2" w:rsidP="00AE5FE2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color w:val="66A334"/>
          <w:lang w:val="en-US"/>
        </w:rPr>
        <w:t>Item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anchors</w:t>
      </w:r>
      <w:proofErr w:type="gram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left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.left</w:t>
      </w:r>
      <w:proofErr w:type="spellEnd"/>
      <w:r w:rsidRPr="00AE5FE2">
        <w:rPr>
          <w:lang w:val="en-US"/>
        </w:rPr>
        <w:t>;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FF6AAD"/>
          <w:lang w:val="en-US"/>
        </w:rPr>
        <w:t>right</w:t>
      </w:r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.right</w:t>
      </w:r>
      <w:proofErr w:type="spellEnd"/>
      <w:r w:rsidRPr="00AE5FE2">
        <w:rPr>
          <w:lang w:val="en-US"/>
        </w:rPr>
        <w:t>;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proofErr w:type="gramStart"/>
      <w:r w:rsidRPr="00AE5FE2">
        <w:rPr>
          <w:color w:val="FF6AAD"/>
          <w:lang w:val="en-US"/>
        </w:rPr>
        <w:t>verticalCenter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.verticalCenter</w:t>
      </w:r>
      <w:proofErr w:type="spellEnd"/>
      <w:r w:rsidRPr="00AE5FE2">
        <w:rPr>
          <w:lang w:val="en-US"/>
        </w:rPr>
        <w:t>;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lastRenderedPageBreak/>
        <w:t xml:space="preserve">        </w:t>
      </w:r>
      <w:proofErr w:type="gramStart"/>
      <w:r w:rsidRPr="00AE5FE2">
        <w:rPr>
          <w:color w:val="FF6AAD"/>
          <w:lang w:val="en-US"/>
        </w:rPr>
        <w:t>height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.height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*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0.8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66A334"/>
          <w:lang w:val="en-US"/>
        </w:rPr>
        <w:t>SlideshowView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id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color w:val="9ACFD6"/>
          <w:lang w:val="en-US"/>
        </w:rPr>
        <w:t>view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r w:rsidRPr="00AE5FE2">
        <w:rPr>
          <w:color w:val="FF6AAD"/>
          <w:lang w:val="en-US"/>
        </w:rPr>
        <w:t>anchors.centerIn</w:t>
      </w:r>
      <w:proofErr w:type="spell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lang w:val="en-US"/>
        </w:rPr>
        <w:t>parent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height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lang w:val="en-US"/>
        </w:rPr>
        <w:t>width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proofErr w:type="gramStart"/>
      <w:r w:rsidRPr="00AE5FE2">
        <w:rPr>
          <w:color w:val="FF6AAD"/>
          <w:lang w:val="en-US"/>
        </w:rPr>
        <w:t>itemHeight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lang w:val="en-US"/>
        </w:rPr>
        <w:t>width</w:t>
      </w:r>
      <w:r w:rsidRPr="00AE5FE2">
        <w:rPr>
          <w:lang w:val="en-US"/>
        </w:rPr>
        <w:t>;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color w:val="FF6AAD"/>
          <w:lang w:val="en-US"/>
        </w:rPr>
        <w:t>itemWidth</w:t>
      </w:r>
      <w:proofErr w:type="spell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lang w:val="en-US"/>
        </w:rPr>
        <w:t>width</w:t>
      </w:r>
      <w:r w:rsidRPr="00AE5FE2">
        <w:rPr>
          <w:lang w:val="en-US"/>
        </w:rPr>
        <w:t>;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model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9ACFD6"/>
          <w:lang w:val="en-US"/>
        </w:rPr>
        <w:t>tasksModel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delegate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66A334"/>
          <w:lang w:val="en-US"/>
        </w:rPr>
        <w:t>Rectangle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</w:t>
      </w:r>
      <w:proofErr w:type="gramStart"/>
      <w:r w:rsidRPr="00AE5FE2">
        <w:rPr>
          <w:color w:val="FF6AAD"/>
          <w:lang w:val="en-US"/>
        </w:rPr>
        <w:t>width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9ACFD6"/>
          <w:lang w:val="en-US"/>
        </w:rPr>
        <w:t>view</w:t>
      </w:r>
      <w:r w:rsidRPr="00AE5FE2">
        <w:rPr>
          <w:lang w:val="en-US"/>
        </w:rPr>
        <w:t>.itemWidth</w:t>
      </w:r>
      <w:proofErr w:type="spellEnd"/>
      <w:r w:rsidRPr="00AE5FE2">
        <w:rPr>
          <w:lang w:val="en-US"/>
        </w:rPr>
        <w:t>;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</w:t>
      </w:r>
      <w:proofErr w:type="gramStart"/>
      <w:r w:rsidRPr="00AE5FE2">
        <w:rPr>
          <w:color w:val="FF6AAD"/>
          <w:lang w:val="en-US"/>
        </w:rPr>
        <w:t>height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9ACFD6"/>
          <w:lang w:val="en-US"/>
        </w:rPr>
        <w:t>view</w:t>
      </w:r>
      <w:r w:rsidRPr="00AE5FE2">
        <w:rPr>
          <w:lang w:val="en-US"/>
        </w:rPr>
        <w:t>.itemHeight</w:t>
      </w:r>
      <w:proofErr w:type="spellEnd"/>
      <w:r w:rsidRPr="00AE5FE2">
        <w:rPr>
          <w:lang w:val="en-US"/>
        </w:rPr>
        <w:t>;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</w:t>
      </w:r>
      <w:r w:rsidRPr="00AE5FE2">
        <w:rPr>
          <w:color w:val="66A334"/>
          <w:lang w:val="en-US"/>
        </w:rPr>
        <w:t>Text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    </w:t>
      </w:r>
      <w:proofErr w:type="gramStart"/>
      <w:r w:rsidRPr="00AE5FE2">
        <w:rPr>
          <w:color w:val="FF6AAD"/>
          <w:lang w:val="en-US"/>
        </w:rPr>
        <w:t>anchors</w:t>
      </w:r>
      <w:proofErr w:type="gram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        </w:t>
      </w:r>
      <w:proofErr w:type="gramStart"/>
      <w:r w:rsidRPr="00AE5FE2">
        <w:rPr>
          <w:color w:val="FF6AAD"/>
          <w:lang w:val="en-US"/>
        </w:rPr>
        <w:t>top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.top</w:t>
      </w:r>
      <w:proofErr w:type="spellEnd"/>
      <w:r w:rsidRPr="00AE5FE2">
        <w:rPr>
          <w:lang w:val="en-US"/>
        </w:rPr>
        <w:t>;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        </w:t>
      </w:r>
      <w:proofErr w:type="gramStart"/>
      <w:r w:rsidRPr="00AE5FE2">
        <w:rPr>
          <w:color w:val="FF6AAD"/>
          <w:lang w:val="en-US"/>
        </w:rPr>
        <w:t>right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.right</w:t>
      </w:r>
      <w:proofErr w:type="spellEnd"/>
      <w:r w:rsidRPr="00AE5FE2">
        <w:rPr>
          <w:lang w:val="en-US"/>
        </w:rPr>
        <w:t>;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date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</w:t>
      </w:r>
      <w:r w:rsidRPr="00AE5FE2">
        <w:rPr>
          <w:color w:val="66A334"/>
          <w:lang w:val="en-US"/>
        </w:rPr>
        <w:t>Text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    </w:t>
      </w:r>
      <w:proofErr w:type="spellStart"/>
      <w:r w:rsidRPr="00AE5FE2">
        <w:rPr>
          <w:color w:val="FF6AAD"/>
          <w:lang w:val="en-US"/>
        </w:rPr>
        <w:t>anchors.centerIn</w:t>
      </w:r>
      <w:proofErr w:type="spell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lang w:val="en-US"/>
        </w:rPr>
        <w:t>parent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desc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color w:val="66A334"/>
          <w:lang w:val="en-US"/>
        </w:rPr>
        <w:t>Row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FF6AAD"/>
          <w:lang w:val="en-US"/>
        </w:rPr>
        <w:t>anchors.horizontalCenter</w:t>
      </w:r>
      <w:proofErr w:type="spell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.horizontalCenter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FF6AAD"/>
          <w:lang w:val="en-US"/>
        </w:rPr>
        <w:t>anchors.bottom</w:t>
      </w:r>
      <w:proofErr w:type="spell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.bottom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spacing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20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color w:val="66A334"/>
          <w:lang w:val="en-US"/>
        </w:rPr>
        <w:t>Button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Назад</w:t>
      </w:r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proofErr w:type="gramStart"/>
      <w:r w:rsidRPr="00AE5FE2">
        <w:rPr>
          <w:color w:val="FF6AAD"/>
          <w:lang w:val="en-US"/>
        </w:rPr>
        <w:t>onClicked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pageStack.pop</w:t>
      </w:r>
      <w:proofErr w:type="spellEnd"/>
      <w:r w:rsidRPr="00AE5FE2">
        <w:rPr>
          <w:lang w:val="en-US"/>
        </w:rPr>
        <w:t>()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color w:val="66A334"/>
          <w:lang w:val="en-US"/>
        </w:rPr>
        <w:t>Button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Следующая</w:t>
      </w:r>
      <w:r w:rsidRPr="00AE5FE2">
        <w:rPr>
          <w:color w:val="BEC0C2"/>
          <w:lang w:val="en-US"/>
        </w:rPr>
        <w:t xml:space="preserve"> </w:t>
      </w:r>
      <w:r>
        <w:rPr>
          <w:color w:val="D69545"/>
        </w:rPr>
        <w:t>задача</w:t>
      </w:r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proofErr w:type="gramStart"/>
      <w:r w:rsidRPr="00AE5FE2">
        <w:rPr>
          <w:color w:val="FF6AAD"/>
          <w:lang w:val="en-US"/>
        </w:rPr>
        <w:t>onClicked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pageStack.push</w:t>
      </w:r>
      <w:proofErr w:type="spellEnd"/>
      <w:r w:rsidRPr="00AE5FE2">
        <w:rPr>
          <w:lang w:val="en-US"/>
        </w:rPr>
        <w:t>(</w:t>
      </w:r>
      <w:proofErr w:type="spellStart"/>
      <w:r w:rsidRPr="00AE5FE2">
        <w:rPr>
          <w:i/>
          <w:iCs/>
          <w:color w:val="4564D6"/>
          <w:lang w:val="en-US"/>
        </w:rPr>
        <w:t>Qt</w:t>
      </w:r>
      <w:r w:rsidRPr="00AE5FE2">
        <w:rPr>
          <w:lang w:val="en-US"/>
        </w:rPr>
        <w:t>.resolvedUrl</w:t>
      </w:r>
      <w:proofErr w:type="spellEnd"/>
      <w:r w:rsidRPr="00AE5FE2">
        <w:rPr>
          <w:lang w:val="en-US"/>
        </w:rPr>
        <w:t>(</w:t>
      </w:r>
      <w:proofErr w:type="spellStart"/>
      <w:r w:rsidRPr="00AE5FE2">
        <w:rPr>
          <w:i/>
          <w:iCs/>
          <w:color w:val="4564D6"/>
          <w:lang w:val="en-US"/>
        </w:rPr>
        <w:t>qsTr</w:t>
      </w:r>
      <w:proofErr w:type="spellEnd"/>
      <w:r w:rsidRPr="00AE5FE2">
        <w:rPr>
          <w:lang w:val="en-US"/>
        </w:rPr>
        <w:t>(</w:t>
      </w:r>
      <w:r w:rsidRPr="00AE5FE2">
        <w:rPr>
          <w:color w:val="D69545"/>
          <w:lang w:val="en-US"/>
        </w:rPr>
        <w:t>"Task9.qml"</w:t>
      </w:r>
      <w:r w:rsidRPr="00AE5FE2">
        <w:rPr>
          <w:lang w:val="en-US"/>
        </w:rPr>
        <w:t>)))</w:t>
      </w:r>
    </w:p>
    <w:p w:rsidR="00AE5FE2" w:rsidRDefault="00AE5FE2" w:rsidP="00AE5FE2">
      <w:pPr>
        <w:pStyle w:val="HTML"/>
      </w:pPr>
      <w:r w:rsidRPr="00AE5FE2">
        <w:rPr>
          <w:color w:val="BEC0C2"/>
          <w:lang w:val="en-US"/>
        </w:rPr>
        <w:t xml:space="preserve">        </w:t>
      </w:r>
      <w:r>
        <w:t>}</w:t>
      </w:r>
    </w:p>
    <w:p w:rsidR="00AE5FE2" w:rsidRDefault="00AE5FE2" w:rsidP="00AE5FE2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AE5FE2" w:rsidRDefault="00AE5FE2" w:rsidP="00AE5FE2">
      <w:pPr>
        <w:pStyle w:val="a9"/>
        <w:ind w:left="0"/>
      </w:pPr>
      <w:r>
        <w:t>}</w:t>
      </w:r>
    </w:p>
    <w:p w:rsidR="00AE5FE2" w:rsidRDefault="00AE5FE2" w:rsidP="00AE5FE2">
      <w:pPr>
        <w:pStyle w:val="a9"/>
        <w:ind w:left="0"/>
      </w:pPr>
    </w:p>
    <w:p w:rsidR="00AE5FE2" w:rsidRPr="00AE5FE2" w:rsidRDefault="00AE5FE2" w:rsidP="00AE5FE2">
      <w:pPr>
        <w:ind w:firstLine="0"/>
        <w:rPr>
          <w:b/>
          <w:sz w:val="28"/>
        </w:rPr>
      </w:pPr>
      <w:r>
        <w:rPr>
          <w:b/>
          <w:sz w:val="28"/>
          <w:lang w:val="en-US"/>
        </w:rPr>
        <w:t>Task</w:t>
      </w:r>
      <w:r>
        <w:rPr>
          <w:b/>
          <w:sz w:val="28"/>
        </w:rPr>
        <w:t>9</w:t>
      </w:r>
      <w:r w:rsidRPr="002B67F0">
        <w:rPr>
          <w:b/>
          <w:sz w:val="28"/>
          <w:lang w:val="en-US"/>
        </w:rPr>
        <w:t>.</w:t>
      </w:r>
      <w:proofErr w:type="spellStart"/>
      <w:r w:rsidRPr="00447720">
        <w:rPr>
          <w:b/>
          <w:sz w:val="28"/>
          <w:lang w:val="en-US"/>
        </w:rPr>
        <w:t>qml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proofErr w:type="gramStart"/>
      <w:r w:rsidRPr="00AE5FE2">
        <w:rPr>
          <w:i/>
          <w:iCs/>
          <w:color w:val="45C6D6"/>
          <w:lang w:val="en-US"/>
        </w:rPr>
        <w:t>import</w:t>
      </w:r>
      <w:proofErr w:type="gramEnd"/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QtQuick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2.0</w:t>
      </w:r>
    </w:p>
    <w:p w:rsidR="00AE5FE2" w:rsidRPr="00AE5FE2" w:rsidRDefault="00AE5FE2" w:rsidP="00AE5FE2">
      <w:pPr>
        <w:pStyle w:val="HTML"/>
        <w:rPr>
          <w:lang w:val="en-US"/>
        </w:rPr>
      </w:pPr>
      <w:proofErr w:type="gramStart"/>
      <w:r w:rsidRPr="00AE5FE2">
        <w:rPr>
          <w:i/>
          <w:iCs/>
          <w:color w:val="45C6D6"/>
          <w:lang w:val="en-US"/>
        </w:rPr>
        <w:t>import</w:t>
      </w:r>
      <w:proofErr w:type="gramEnd"/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Sailfish.Silica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1.0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66A334"/>
          <w:lang w:val="en-US"/>
        </w:rPr>
        <w:t>Page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proofErr w:type="gramStart"/>
      <w:r w:rsidRPr="00AE5FE2">
        <w:rPr>
          <w:color w:val="FF6AAD"/>
          <w:lang w:val="en-US"/>
        </w:rPr>
        <w:t>objectName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proofErr w:type="spellStart"/>
      <w:r w:rsidRPr="00AE5FE2">
        <w:rPr>
          <w:color w:val="D69545"/>
          <w:lang w:val="en-US"/>
        </w:rPr>
        <w:t>mainPage</w:t>
      </w:r>
      <w:proofErr w:type="spellEnd"/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proofErr w:type="gramStart"/>
      <w:r w:rsidRPr="00AE5FE2">
        <w:rPr>
          <w:color w:val="FF6AAD"/>
          <w:lang w:val="en-US"/>
        </w:rPr>
        <w:t>allowedOrientations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color w:val="66A334"/>
          <w:lang w:val="en-US"/>
        </w:rPr>
        <w:t>Orientation</w:t>
      </w:r>
      <w:r w:rsidRPr="00AE5FE2">
        <w:rPr>
          <w:lang w:val="en-US"/>
        </w:rPr>
        <w:t>.All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r w:rsidRPr="00AE5FE2">
        <w:rPr>
          <w:color w:val="66A334"/>
          <w:lang w:val="en-US"/>
        </w:rPr>
        <w:t>PageHeader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proofErr w:type="gramStart"/>
      <w:r w:rsidRPr="00AE5FE2">
        <w:rPr>
          <w:color w:val="FF6AAD"/>
          <w:lang w:val="en-US"/>
        </w:rPr>
        <w:t>objectName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proofErr w:type="spellStart"/>
      <w:r w:rsidRPr="00AE5FE2">
        <w:rPr>
          <w:color w:val="D69545"/>
          <w:lang w:val="en-US"/>
        </w:rPr>
        <w:t>pageHeader</w:t>
      </w:r>
      <w:proofErr w:type="spellEnd"/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title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4564D6"/>
          <w:lang w:val="en-US"/>
        </w:rPr>
        <w:t>qsTr</w:t>
      </w:r>
      <w:proofErr w:type="spellEnd"/>
      <w:r w:rsidRPr="00AE5FE2">
        <w:rPr>
          <w:lang w:val="en-US"/>
        </w:rPr>
        <w:t>(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Задание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9"</w:t>
      </w:r>
      <w:r w:rsidRPr="00AE5FE2">
        <w:rPr>
          <w:lang w:val="en-US"/>
        </w:rPr>
        <w:t>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r w:rsidRPr="00AE5FE2">
        <w:rPr>
          <w:color w:val="66A334"/>
          <w:lang w:val="en-US"/>
        </w:rPr>
        <w:t>SilicaListView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66A334"/>
          <w:lang w:val="en-US"/>
        </w:rPr>
        <w:t>PullDownMenu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r w:rsidRPr="00AE5FE2">
        <w:rPr>
          <w:color w:val="66A334"/>
          <w:lang w:val="en-US"/>
        </w:rPr>
        <w:t>MenuItem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"1"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</w:t>
      </w:r>
      <w:proofErr w:type="spellStart"/>
      <w:proofErr w:type="gramStart"/>
      <w:r w:rsidRPr="00AE5FE2">
        <w:rPr>
          <w:color w:val="FF6AAD"/>
          <w:lang w:val="en-US"/>
        </w:rPr>
        <w:t>onClicked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9ACFD6"/>
          <w:lang w:val="en-US"/>
        </w:rPr>
        <w:t>field</w:t>
      </w:r>
      <w:r w:rsidRPr="00AE5FE2">
        <w:rPr>
          <w:lang w:val="en-US"/>
        </w:rPr>
        <w:t>.text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=</w:t>
      </w:r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lang w:val="en-US"/>
        </w:rPr>
        <w:t>text</w:t>
      </w:r>
    </w:p>
    <w:p w:rsidR="00AE5FE2" w:rsidRDefault="00AE5FE2" w:rsidP="00AE5FE2">
      <w:pPr>
        <w:pStyle w:val="HTML"/>
      </w:pPr>
      <w:r w:rsidRPr="00AE5FE2">
        <w:rPr>
          <w:color w:val="BEC0C2"/>
          <w:lang w:val="en-US"/>
        </w:rPr>
        <w:t xml:space="preserve">            </w:t>
      </w:r>
      <w:r>
        <w:t>}</w:t>
      </w:r>
    </w:p>
    <w:p w:rsidR="00AE5FE2" w:rsidRDefault="00AE5FE2" w:rsidP="00AE5FE2">
      <w:pPr>
        <w:pStyle w:val="HTML"/>
      </w:pPr>
      <w:r>
        <w:rPr>
          <w:color w:val="BEC0C2"/>
        </w:rPr>
        <w:t xml:space="preserve">            </w:t>
      </w:r>
      <w:proofErr w:type="spellStart"/>
      <w:proofErr w:type="gramStart"/>
      <w:r>
        <w:rPr>
          <w:color w:val="66A334"/>
        </w:rPr>
        <w:t>MenuItem</w:t>
      </w:r>
      <w:proofErr w:type="spellEnd"/>
      <w:r>
        <w:rPr>
          <w:color w:val="BEC0C2"/>
        </w:rPr>
        <w:t xml:space="preserve"> </w:t>
      </w:r>
      <w:r>
        <w:t>{</w:t>
      </w:r>
      <w:proofErr w:type="gramEnd"/>
    </w:p>
    <w:p w:rsidR="00AE5FE2" w:rsidRDefault="00AE5FE2" w:rsidP="00AE5FE2">
      <w:pPr>
        <w:pStyle w:val="HTML"/>
      </w:pPr>
      <w:r>
        <w:rPr>
          <w:color w:val="BEC0C2"/>
        </w:rPr>
        <w:t xml:space="preserve">                </w:t>
      </w:r>
      <w:proofErr w:type="spellStart"/>
      <w:r>
        <w:rPr>
          <w:color w:val="FF6AAD"/>
        </w:rPr>
        <w:t>text</w:t>
      </w:r>
      <w:proofErr w:type="spellEnd"/>
      <w:r>
        <w:t>:</w:t>
      </w:r>
      <w:r>
        <w:rPr>
          <w:color w:val="BEC0C2"/>
        </w:rPr>
        <w:t xml:space="preserve"> </w:t>
      </w:r>
      <w:r>
        <w:rPr>
          <w:color w:val="D69545"/>
        </w:rPr>
        <w:t>"2"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</w:t>
      </w:r>
      <w:proofErr w:type="spellStart"/>
      <w:proofErr w:type="gramStart"/>
      <w:r w:rsidRPr="00AE5FE2">
        <w:rPr>
          <w:color w:val="FF6AAD"/>
          <w:lang w:val="en-US"/>
        </w:rPr>
        <w:t>onClicked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9ACFD6"/>
          <w:lang w:val="en-US"/>
        </w:rPr>
        <w:t>field</w:t>
      </w:r>
      <w:r w:rsidRPr="00AE5FE2">
        <w:rPr>
          <w:lang w:val="en-US"/>
        </w:rPr>
        <w:t>.text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=</w:t>
      </w:r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lang w:val="en-US"/>
        </w:rPr>
        <w:t>text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r w:rsidRPr="00AE5FE2">
        <w:rPr>
          <w:color w:val="66A334"/>
          <w:lang w:val="en-US"/>
        </w:rPr>
        <w:t>MenuLabel</w:t>
      </w:r>
      <w:proofErr w:type="spellEnd"/>
      <w:r w:rsidRPr="00AE5FE2">
        <w:rPr>
          <w:color w:val="BEC0C2"/>
          <w:lang w:val="en-US"/>
        </w:rPr>
        <w:t xml:space="preserve"> </w:t>
      </w:r>
      <w:proofErr w:type="gramStart"/>
      <w:r w:rsidRPr="00AE5FE2">
        <w:rPr>
          <w:lang w:val="en-US"/>
        </w:rPr>
        <w:t>{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4564D6"/>
          <w:lang w:val="en-US"/>
        </w:rPr>
        <w:t>qsTr</w:t>
      </w:r>
      <w:proofErr w:type="spellEnd"/>
      <w:r w:rsidRPr="00AE5FE2">
        <w:rPr>
          <w:lang w:val="en-US"/>
        </w:rPr>
        <w:t>(</w:t>
      </w:r>
      <w:r w:rsidRPr="00AE5FE2">
        <w:rPr>
          <w:color w:val="D69545"/>
          <w:lang w:val="en-US"/>
        </w:rPr>
        <w:t>"Menu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Label"</w:t>
      </w:r>
      <w:r w:rsidRPr="00AE5FE2">
        <w:rPr>
          <w:lang w:val="en-US"/>
        </w:rPr>
        <w:t>)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}</w:t>
      </w:r>
    </w:p>
    <w:p w:rsidR="00AE5FE2" w:rsidRDefault="00AE5FE2" w:rsidP="00AE5FE2">
      <w:pPr>
        <w:pStyle w:val="HTML"/>
      </w:pPr>
      <w:r w:rsidRPr="00AE5FE2">
        <w:rPr>
          <w:color w:val="BEC0C2"/>
          <w:lang w:val="en-US"/>
        </w:rPr>
        <w:lastRenderedPageBreak/>
        <w:t xml:space="preserve">        </w:t>
      </w:r>
      <w: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anchors</w:t>
      </w:r>
      <w:proofErr w:type="gram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left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.left</w:t>
      </w:r>
      <w:proofErr w:type="spellEnd"/>
      <w:r w:rsidRPr="00AE5FE2">
        <w:rPr>
          <w:lang w:val="en-US"/>
        </w:rPr>
        <w:t>;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FF6AAD"/>
          <w:lang w:val="en-US"/>
        </w:rPr>
        <w:t>right</w:t>
      </w:r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.right</w:t>
      </w:r>
      <w:proofErr w:type="spellEnd"/>
      <w:r w:rsidRPr="00AE5FE2">
        <w:rPr>
          <w:lang w:val="en-US"/>
        </w:rPr>
        <w:t>;</w:t>
      </w:r>
    </w:p>
    <w:p w:rsidR="00AE5FE2" w:rsidRDefault="00AE5FE2" w:rsidP="00AE5FE2">
      <w:pPr>
        <w:pStyle w:val="HTML"/>
      </w:pPr>
      <w:r w:rsidRPr="00AE5FE2">
        <w:rPr>
          <w:color w:val="BEC0C2"/>
          <w:lang w:val="en-US"/>
        </w:rPr>
        <w:t xml:space="preserve">        </w:t>
      </w:r>
      <w: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height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.height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*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0.2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y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.height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*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0.2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header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color w:val="66A334"/>
          <w:lang w:val="en-US"/>
        </w:rPr>
        <w:t>PageHeader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FF6AAD"/>
          <w:lang w:val="en-US"/>
        </w:rPr>
        <w:t>title</w:t>
      </w:r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"Simple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List"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r w:rsidRPr="00AE5FE2">
        <w:rPr>
          <w:color w:val="66A334"/>
          <w:lang w:val="en-US"/>
        </w:rPr>
        <w:t>TextField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id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color w:val="9ACFD6"/>
          <w:lang w:val="en-US"/>
        </w:rPr>
        <w:t>field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"123"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FF6AAD"/>
          <w:lang w:val="en-US"/>
        </w:rPr>
        <w:t>anchors.centerIn</w:t>
      </w:r>
      <w:proofErr w:type="spell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lang w:val="en-US"/>
        </w:rPr>
        <w:t>parent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r w:rsidRPr="00AE5FE2">
        <w:rPr>
          <w:color w:val="66A334"/>
          <w:lang w:val="en-US"/>
        </w:rPr>
        <w:t>SilicaListView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66A334"/>
          <w:lang w:val="en-US"/>
        </w:rPr>
        <w:t>PushUpMenu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r w:rsidRPr="00AE5FE2">
        <w:rPr>
          <w:color w:val="66A334"/>
          <w:lang w:val="en-US"/>
        </w:rPr>
        <w:t>MenuItem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"3"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</w:t>
      </w:r>
      <w:proofErr w:type="spellStart"/>
      <w:proofErr w:type="gramStart"/>
      <w:r w:rsidRPr="00AE5FE2">
        <w:rPr>
          <w:color w:val="FF6AAD"/>
          <w:lang w:val="en-US"/>
        </w:rPr>
        <w:t>onClicked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9ACFD6"/>
          <w:lang w:val="en-US"/>
        </w:rPr>
        <w:t>field</w:t>
      </w:r>
      <w:r w:rsidRPr="00AE5FE2">
        <w:rPr>
          <w:lang w:val="en-US"/>
        </w:rPr>
        <w:t>.text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=</w:t>
      </w:r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lang w:val="en-US"/>
        </w:rPr>
        <w:t>text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r w:rsidRPr="00AE5FE2">
        <w:rPr>
          <w:color w:val="66A334"/>
          <w:lang w:val="en-US"/>
        </w:rPr>
        <w:t>MenuItem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"4"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</w:t>
      </w:r>
      <w:proofErr w:type="spellStart"/>
      <w:proofErr w:type="gramStart"/>
      <w:r w:rsidRPr="00AE5FE2">
        <w:rPr>
          <w:color w:val="FF6AAD"/>
          <w:lang w:val="en-US"/>
        </w:rPr>
        <w:t>onClicked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9ACFD6"/>
          <w:lang w:val="en-US"/>
        </w:rPr>
        <w:t>field</w:t>
      </w:r>
      <w:r w:rsidRPr="00AE5FE2">
        <w:rPr>
          <w:lang w:val="en-US"/>
        </w:rPr>
        <w:t>.text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=</w:t>
      </w:r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lang w:val="en-US"/>
        </w:rPr>
        <w:t>text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r w:rsidRPr="00AE5FE2">
        <w:rPr>
          <w:color w:val="66A334"/>
          <w:lang w:val="en-US"/>
        </w:rPr>
        <w:t>MenuLabel</w:t>
      </w:r>
      <w:proofErr w:type="spellEnd"/>
      <w:r w:rsidRPr="00AE5FE2">
        <w:rPr>
          <w:color w:val="BEC0C2"/>
          <w:lang w:val="en-US"/>
        </w:rPr>
        <w:t xml:space="preserve"> </w:t>
      </w:r>
      <w:proofErr w:type="gramStart"/>
      <w:r w:rsidRPr="00AE5FE2">
        <w:rPr>
          <w:lang w:val="en-US"/>
        </w:rPr>
        <w:t>{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4564D6"/>
          <w:lang w:val="en-US"/>
        </w:rPr>
        <w:t>qsTr</w:t>
      </w:r>
      <w:proofErr w:type="spellEnd"/>
      <w:r w:rsidRPr="00AE5FE2">
        <w:rPr>
          <w:lang w:val="en-US"/>
        </w:rPr>
        <w:t>(</w:t>
      </w:r>
      <w:r w:rsidRPr="00AE5FE2">
        <w:rPr>
          <w:color w:val="D69545"/>
          <w:lang w:val="en-US"/>
        </w:rPr>
        <w:t>"Menu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Label"</w:t>
      </w:r>
      <w:r w:rsidRPr="00AE5FE2">
        <w:rPr>
          <w:lang w:val="en-US"/>
        </w:rPr>
        <w:t>)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anchors</w:t>
      </w:r>
      <w:proofErr w:type="gram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left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.left</w:t>
      </w:r>
      <w:proofErr w:type="spellEnd"/>
      <w:r w:rsidRPr="00AE5FE2">
        <w:rPr>
          <w:lang w:val="en-US"/>
        </w:rPr>
        <w:t>;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FF6AAD"/>
          <w:lang w:val="en-US"/>
        </w:rPr>
        <w:t>right</w:t>
      </w:r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.right</w:t>
      </w:r>
      <w:proofErr w:type="spellEnd"/>
      <w:r w:rsidRPr="00AE5FE2">
        <w:rPr>
          <w:lang w:val="en-US"/>
        </w:rPr>
        <w:t>;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height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.height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*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0.2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y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.height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*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0.6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header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color w:val="66A334"/>
          <w:lang w:val="en-US"/>
        </w:rPr>
        <w:t>PageHeader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FF6AAD"/>
          <w:lang w:val="en-US"/>
        </w:rPr>
        <w:t>title</w:t>
      </w:r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"Simple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List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2"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color w:val="66A334"/>
          <w:lang w:val="en-US"/>
        </w:rPr>
        <w:t>Row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FF6AAD"/>
          <w:lang w:val="en-US"/>
        </w:rPr>
        <w:t>anchors.horizontalCenter</w:t>
      </w:r>
      <w:proofErr w:type="spell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.horizontalCenter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FF6AAD"/>
          <w:lang w:val="en-US"/>
        </w:rPr>
        <w:t>anchors.bottom</w:t>
      </w:r>
      <w:proofErr w:type="spell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.bottom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spacing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20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color w:val="66A334"/>
          <w:lang w:val="en-US"/>
        </w:rPr>
        <w:t>Button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Назад</w:t>
      </w:r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proofErr w:type="gramStart"/>
      <w:r w:rsidRPr="00AE5FE2">
        <w:rPr>
          <w:color w:val="FF6AAD"/>
          <w:lang w:val="en-US"/>
        </w:rPr>
        <w:t>onClicked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pageStack.pop</w:t>
      </w:r>
      <w:proofErr w:type="spellEnd"/>
      <w:r w:rsidRPr="00AE5FE2">
        <w:rPr>
          <w:lang w:val="en-US"/>
        </w:rPr>
        <w:t>()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color w:val="66A334"/>
          <w:lang w:val="en-US"/>
        </w:rPr>
        <w:t>Button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Следующая</w:t>
      </w:r>
      <w:r w:rsidRPr="00AE5FE2">
        <w:rPr>
          <w:color w:val="BEC0C2"/>
          <w:lang w:val="en-US"/>
        </w:rPr>
        <w:t xml:space="preserve"> </w:t>
      </w:r>
      <w:r>
        <w:rPr>
          <w:color w:val="D69545"/>
        </w:rPr>
        <w:t>задача</w:t>
      </w:r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proofErr w:type="gramStart"/>
      <w:r w:rsidRPr="00AE5FE2">
        <w:rPr>
          <w:color w:val="FF6AAD"/>
          <w:lang w:val="en-US"/>
        </w:rPr>
        <w:t>onClicked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pageStack.push</w:t>
      </w:r>
      <w:proofErr w:type="spellEnd"/>
      <w:r w:rsidRPr="00AE5FE2">
        <w:rPr>
          <w:lang w:val="en-US"/>
        </w:rPr>
        <w:t>(</w:t>
      </w:r>
      <w:proofErr w:type="spellStart"/>
      <w:r w:rsidRPr="00AE5FE2">
        <w:rPr>
          <w:i/>
          <w:iCs/>
          <w:color w:val="4564D6"/>
          <w:lang w:val="en-US"/>
        </w:rPr>
        <w:t>Qt</w:t>
      </w:r>
      <w:r w:rsidRPr="00AE5FE2">
        <w:rPr>
          <w:lang w:val="en-US"/>
        </w:rPr>
        <w:t>.resolvedUrl</w:t>
      </w:r>
      <w:proofErr w:type="spellEnd"/>
      <w:r w:rsidRPr="00AE5FE2">
        <w:rPr>
          <w:lang w:val="en-US"/>
        </w:rPr>
        <w:t>(</w:t>
      </w:r>
      <w:proofErr w:type="spellStart"/>
      <w:r w:rsidRPr="00AE5FE2">
        <w:rPr>
          <w:i/>
          <w:iCs/>
          <w:color w:val="4564D6"/>
          <w:lang w:val="en-US"/>
        </w:rPr>
        <w:t>qsTr</w:t>
      </w:r>
      <w:proofErr w:type="spellEnd"/>
      <w:r w:rsidRPr="00AE5FE2">
        <w:rPr>
          <w:lang w:val="en-US"/>
        </w:rPr>
        <w:t>(</w:t>
      </w:r>
      <w:r w:rsidRPr="00AE5FE2">
        <w:rPr>
          <w:color w:val="D69545"/>
          <w:lang w:val="en-US"/>
        </w:rPr>
        <w:t>"Task10.qml"</w:t>
      </w:r>
      <w:r w:rsidRPr="00AE5FE2">
        <w:rPr>
          <w:lang w:val="en-US"/>
        </w:rPr>
        <w:t>)))</w:t>
      </w:r>
    </w:p>
    <w:p w:rsidR="00AE5FE2" w:rsidRDefault="00AE5FE2" w:rsidP="00AE5FE2">
      <w:pPr>
        <w:pStyle w:val="HTML"/>
      </w:pPr>
      <w:r w:rsidRPr="00AE5FE2">
        <w:rPr>
          <w:color w:val="BEC0C2"/>
          <w:lang w:val="en-US"/>
        </w:rPr>
        <w:t xml:space="preserve">        </w:t>
      </w:r>
      <w:r>
        <w:t>}</w:t>
      </w:r>
    </w:p>
    <w:p w:rsidR="00AE5FE2" w:rsidRDefault="00AE5FE2" w:rsidP="00AE5FE2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AE5FE2" w:rsidRDefault="00AE5FE2" w:rsidP="00AE5FE2">
      <w:pPr>
        <w:pStyle w:val="HTML"/>
      </w:pPr>
      <w:r>
        <w:t>}</w:t>
      </w:r>
    </w:p>
    <w:p w:rsidR="00AE5FE2" w:rsidRDefault="00AE5FE2" w:rsidP="00AE5FE2">
      <w:pPr>
        <w:pStyle w:val="a9"/>
        <w:ind w:left="0"/>
      </w:pPr>
    </w:p>
    <w:p w:rsidR="00AE5FE2" w:rsidRPr="002B67F0" w:rsidRDefault="00AE5FE2" w:rsidP="00AE5FE2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Task</w:t>
      </w:r>
      <w:r w:rsidRPr="00AE5FE2">
        <w:rPr>
          <w:b/>
          <w:sz w:val="28"/>
          <w:lang w:val="en-US"/>
        </w:rPr>
        <w:t>10</w:t>
      </w:r>
      <w:r w:rsidRPr="002B67F0">
        <w:rPr>
          <w:b/>
          <w:sz w:val="28"/>
          <w:lang w:val="en-US"/>
        </w:rPr>
        <w:t>.</w:t>
      </w:r>
      <w:r w:rsidRPr="00447720">
        <w:rPr>
          <w:b/>
          <w:sz w:val="28"/>
          <w:lang w:val="en-US"/>
        </w:rPr>
        <w:t>qml</w:t>
      </w:r>
    </w:p>
    <w:p w:rsidR="00AE5FE2" w:rsidRPr="00AE5FE2" w:rsidRDefault="00AE5FE2" w:rsidP="00AE5FE2">
      <w:pPr>
        <w:pStyle w:val="HTML"/>
        <w:rPr>
          <w:lang w:val="en-US"/>
        </w:rPr>
      </w:pPr>
      <w:proofErr w:type="gramStart"/>
      <w:r w:rsidRPr="00AE5FE2">
        <w:rPr>
          <w:i/>
          <w:iCs/>
          <w:color w:val="45C6D6"/>
          <w:lang w:val="en-US"/>
        </w:rPr>
        <w:t>import</w:t>
      </w:r>
      <w:proofErr w:type="gramEnd"/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QtQuick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2.0</w:t>
      </w:r>
    </w:p>
    <w:p w:rsidR="00AE5FE2" w:rsidRPr="00AE5FE2" w:rsidRDefault="00AE5FE2" w:rsidP="00AE5FE2">
      <w:pPr>
        <w:pStyle w:val="HTML"/>
        <w:rPr>
          <w:lang w:val="en-US"/>
        </w:rPr>
      </w:pPr>
      <w:proofErr w:type="gramStart"/>
      <w:r w:rsidRPr="00AE5FE2">
        <w:rPr>
          <w:i/>
          <w:iCs/>
          <w:color w:val="45C6D6"/>
          <w:lang w:val="en-US"/>
        </w:rPr>
        <w:t>import</w:t>
      </w:r>
      <w:proofErr w:type="gramEnd"/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Sailfish.Silica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1.0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66A334"/>
          <w:lang w:val="en-US"/>
        </w:rPr>
        <w:t>Page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proofErr w:type="gramStart"/>
      <w:r w:rsidRPr="00AE5FE2">
        <w:rPr>
          <w:color w:val="FF6AAD"/>
          <w:lang w:val="en-US"/>
        </w:rPr>
        <w:t>objectName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proofErr w:type="spellStart"/>
      <w:r w:rsidRPr="00AE5FE2">
        <w:rPr>
          <w:color w:val="D69545"/>
          <w:lang w:val="en-US"/>
        </w:rPr>
        <w:t>mainPage</w:t>
      </w:r>
      <w:proofErr w:type="spellEnd"/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proofErr w:type="gramStart"/>
      <w:r w:rsidRPr="00AE5FE2">
        <w:rPr>
          <w:color w:val="FF6AAD"/>
          <w:lang w:val="en-US"/>
        </w:rPr>
        <w:t>allowedOrientations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color w:val="66A334"/>
          <w:lang w:val="en-US"/>
        </w:rPr>
        <w:t>Orientation</w:t>
      </w:r>
      <w:r w:rsidRPr="00AE5FE2">
        <w:rPr>
          <w:lang w:val="en-US"/>
        </w:rPr>
        <w:t>.All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r w:rsidRPr="00AE5FE2">
        <w:rPr>
          <w:color w:val="66A334"/>
          <w:lang w:val="en-US"/>
        </w:rPr>
        <w:t>PageHeader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proofErr w:type="gramStart"/>
      <w:r w:rsidRPr="00AE5FE2">
        <w:rPr>
          <w:color w:val="FF6AAD"/>
          <w:lang w:val="en-US"/>
        </w:rPr>
        <w:t>objectName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proofErr w:type="spellStart"/>
      <w:r w:rsidRPr="00AE5FE2">
        <w:rPr>
          <w:color w:val="D69545"/>
          <w:lang w:val="en-US"/>
        </w:rPr>
        <w:t>pageHeader</w:t>
      </w:r>
      <w:proofErr w:type="spellEnd"/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title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4564D6"/>
          <w:lang w:val="en-US"/>
        </w:rPr>
        <w:t>qsTr</w:t>
      </w:r>
      <w:proofErr w:type="spellEnd"/>
      <w:r w:rsidRPr="00AE5FE2">
        <w:rPr>
          <w:lang w:val="en-US"/>
        </w:rPr>
        <w:t>(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Задание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10"</w:t>
      </w:r>
      <w:r w:rsidRPr="00AE5FE2">
        <w:rPr>
          <w:lang w:val="en-US"/>
        </w:rPr>
        <w:t>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proofErr w:type="spellStart"/>
      <w:r w:rsidRPr="00AE5FE2">
        <w:rPr>
          <w:color w:val="66A334"/>
          <w:lang w:val="en-US"/>
        </w:rPr>
        <w:t>SilicaListView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anchors</w:t>
      </w:r>
      <w:proofErr w:type="gram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lastRenderedPageBreak/>
        <w:t xml:space="preserve">        </w:t>
      </w:r>
      <w:proofErr w:type="gramStart"/>
      <w:r w:rsidRPr="00AE5FE2">
        <w:rPr>
          <w:color w:val="FF6AAD"/>
          <w:lang w:val="en-US"/>
        </w:rPr>
        <w:t>left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.left</w:t>
      </w:r>
      <w:proofErr w:type="spellEnd"/>
      <w:r w:rsidRPr="00AE5FE2">
        <w:rPr>
          <w:lang w:val="en-US"/>
        </w:rPr>
        <w:t>;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FF6AAD"/>
          <w:lang w:val="en-US"/>
        </w:rPr>
        <w:t>right</w:t>
      </w:r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.right</w:t>
      </w:r>
      <w:proofErr w:type="spellEnd"/>
      <w:r w:rsidRPr="00AE5FE2">
        <w:rPr>
          <w:lang w:val="en-US"/>
        </w:rPr>
        <w:t>;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proofErr w:type="gramStart"/>
      <w:r w:rsidRPr="00AE5FE2">
        <w:rPr>
          <w:color w:val="FF6AAD"/>
          <w:lang w:val="en-US"/>
        </w:rPr>
        <w:t>verticalCenter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.verticalCenter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height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.height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*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0.8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model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20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delegate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color w:val="66A334"/>
          <w:lang w:val="en-US"/>
        </w:rPr>
        <w:t>ListItem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id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color w:val="9ACFD6"/>
          <w:lang w:val="en-US"/>
        </w:rPr>
        <w:t>delegate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r w:rsidRPr="00AE5FE2">
        <w:rPr>
          <w:color w:val="66A334"/>
          <w:lang w:val="en-US"/>
        </w:rPr>
        <w:t>Label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</w:t>
      </w:r>
      <w:proofErr w:type="gramStart"/>
      <w:r w:rsidRPr="00AE5FE2">
        <w:rPr>
          <w:color w:val="FF6AAD"/>
          <w:lang w:val="en-US"/>
        </w:rPr>
        <w:t>x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color w:val="66A334"/>
          <w:lang w:val="en-US"/>
        </w:rPr>
        <w:t>Theme</w:t>
      </w:r>
      <w:r w:rsidRPr="00AE5FE2">
        <w:rPr>
          <w:lang w:val="en-US"/>
        </w:rPr>
        <w:t>.paddingLarge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"List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Item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#"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+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index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</w:t>
      </w:r>
      <w:r w:rsidRPr="00AE5FE2">
        <w:rPr>
          <w:i/>
          <w:iCs/>
          <w:color w:val="A8ABB0"/>
          <w:lang w:val="en-US"/>
        </w:rPr>
        <w:t>//</w:t>
      </w:r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color w:val="A8ABB0"/>
          <w:lang w:val="en-US"/>
        </w:rPr>
        <w:t>color:</w:t>
      </w:r>
      <w:r w:rsidRPr="00AE5FE2">
        <w:rPr>
          <w:color w:val="BEC0C2"/>
          <w:lang w:val="en-US"/>
        </w:rPr>
        <w:t xml:space="preserve"> </w:t>
      </w:r>
      <w:proofErr w:type="spellStart"/>
      <w:proofErr w:type="gramStart"/>
      <w:r w:rsidRPr="00AE5FE2">
        <w:rPr>
          <w:i/>
          <w:iCs/>
          <w:color w:val="A8ABB0"/>
          <w:lang w:val="en-US"/>
        </w:rPr>
        <w:t>delegate.highlighted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color w:val="A8ABB0"/>
          <w:lang w:val="en-US"/>
        </w:rPr>
        <w:t>?</w:t>
      </w:r>
      <w:proofErr w:type="gramEnd"/>
      <w:r w:rsidRPr="00AE5FE2">
        <w:rPr>
          <w:color w:val="BEC0C2"/>
          <w:lang w:val="en-US"/>
        </w:rPr>
        <w:t xml:space="preserve"> </w:t>
      </w:r>
      <w:proofErr w:type="spellStart"/>
      <w:proofErr w:type="gramStart"/>
      <w:r w:rsidRPr="00AE5FE2">
        <w:rPr>
          <w:i/>
          <w:iCs/>
          <w:color w:val="A8ABB0"/>
          <w:lang w:val="en-US"/>
        </w:rPr>
        <w:t>Theme.highlightColor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color w:val="A8ABB0"/>
          <w:lang w:val="en-US"/>
        </w:rPr>
        <w:t>:</w:t>
      </w:r>
      <w:proofErr w:type="gramEnd"/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color w:val="A8ABB0"/>
          <w:lang w:val="en-US"/>
        </w:rPr>
        <w:t>Theme.primaryColo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menu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color w:val="66A334"/>
          <w:lang w:val="en-US"/>
        </w:rPr>
        <w:t>ContextMenu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</w:t>
      </w:r>
      <w:proofErr w:type="spellStart"/>
      <w:r w:rsidRPr="00AE5FE2">
        <w:rPr>
          <w:color w:val="66A334"/>
          <w:lang w:val="en-US"/>
        </w:rPr>
        <w:t>MenuLabel</w:t>
      </w:r>
      <w:proofErr w:type="spellEnd"/>
      <w:r w:rsidRPr="00AE5FE2">
        <w:rPr>
          <w:color w:val="BEC0C2"/>
          <w:lang w:val="en-US"/>
        </w:rPr>
        <w:t xml:space="preserve"> </w:t>
      </w:r>
      <w:proofErr w:type="gramStart"/>
      <w:r w:rsidRPr="00AE5FE2">
        <w:rPr>
          <w:lang w:val="en-US"/>
        </w:rPr>
        <w:t>{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"Context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Menu"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</w:t>
      </w:r>
      <w:proofErr w:type="spellStart"/>
      <w:r w:rsidRPr="00AE5FE2">
        <w:rPr>
          <w:color w:val="66A334"/>
          <w:lang w:val="en-US"/>
        </w:rPr>
        <w:t>MenuItem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"Menu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Item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1"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    </w:t>
      </w:r>
      <w:proofErr w:type="spellStart"/>
      <w:proofErr w:type="gramStart"/>
      <w:r w:rsidRPr="00AE5FE2">
        <w:rPr>
          <w:color w:val="FF6AAD"/>
          <w:lang w:val="en-US"/>
        </w:rPr>
        <w:t>onClicked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color w:val="4564D6"/>
          <w:lang w:val="en-US"/>
        </w:rPr>
        <w:t>console</w:t>
      </w:r>
      <w:r w:rsidRPr="00AE5FE2">
        <w:rPr>
          <w:lang w:val="en-US"/>
        </w:rPr>
        <w:t>.log(</w:t>
      </w:r>
      <w:r w:rsidRPr="00AE5FE2">
        <w:rPr>
          <w:color w:val="D69545"/>
          <w:lang w:val="en-US"/>
        </w:rPr>
        <w:t>"Menu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Item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1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is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clicked"</w:t>
      </w:r>
      <w:r w:rsidRPr="00AE5FE2">
        <w:rPr>
          <w:lang w:val="en-US"/>
        </w:rPr>
        <w:t>,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index)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</w:t>
      </w:r>
      <w:proofErr w:type="spellStart"/>
      <w:r w:rsidRPr="00AE5FE2">
        <w:rPr>
          <w:color w:val="66A334"/>
          <w:lang w:val="en-US"/>
        </w:rPr>
        <w:t>MenuItem</w:t>
      </w:r>
      <w:proofErr w:type="spellEnd"/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"Menu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Item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2"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    </w:t>
      </w:r>
      <w:proofErr w:type="spellStart"/>
      <w:proofErr w:type="gramStart"/>
      <w:r w:rsidRPr="00AE5FE2">
        <w:rPr>
          <w:color w:val="FF6AAD"/>
          <w:lang w:val="en-US"/>
        </w:rPr>
        <w:t>onClicked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i/>
          <w:iCs/>
          <w:color w:val="4564D6"/>
          <w:lang w:val="en-US"/>
        </w:rPr>
        <w:t>console</w:t>
      </w:r>
      <w:r w:rsidRPr="00AE5FE2">
        <w:rPr>
          <w:lang w:val="en-US"/>
        </w:rPr>
        <w:t>.log(</w:t>
      </w:r>
      <w:r w:rsidRPr="00AE5FE2">
        <w:rPr>
          <w:color w:val="D69545"/>
          <w:lang w:val="en-US"/>
        </w:rPr>
        <w:t>"Menu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Item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2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is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clicked"</w:t>
      </w:r>
      <w:r w:rsidRPr="00AE5FE2">
        <w:rPr>
          <w:lang w:val="en-US"/>
        </w:rPr>
        <w:t>,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index)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lang w:val="en-US"/>
        </w:rPr>
        <w:t>}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</w:t>
      </w:r>
      <w:r w:rsidRPr="00AE5FE2">
        <w:rPr>
          <w:color w:val="66A334"/>
          <w:lang w:val="en-US"/>
        </w:rPr>
        <w:t>Row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FF6AAD"/>
          <w:lang w:val="en-US"/>
        </w:rPr>
        <w:t>anchors.horizontalCenter</w:t>
      </w:r>
      <w:proofErr w:type="spell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.horizontalCenter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spellStart"/>
      <w:r w:rsidRPr="00AE5FE2">
        <w:rPr>
          <w:color w:val="FF6AAD"/>
          <w:lang w:val="en-US"/>
        </w:rPr>
        <w:t>anchors.bottom</w:t>
      </w:r>
      <w:proofErr w:type="spell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i/>
          <w:iCs/>
          <w:lang w:val="en-US"/>
        </w:rPr>
        <w:t>parent</w:t>
      </w:r>
      <w:r w:rsidRPr="00AE5FE2">
        <w:rPr>
          <w:lang w:val="en-US"/>
        </w:rPr>
        <w:t>.bottom</w:t>
      </w:r>
      <w:proofErr w:type="spellEnd"/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proofErr w:type="gramStart"/>
      <w:r w:rsidRPr="00AE5FE2">
        <w:rPr>
          <w:color w:val="FF6AAD"/>
          <w:lang w:val="en-US"/>
        </w:rPr>
        <w:t>spacing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20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</w:t>
      </w:r>
      <w:r w:rsidRPr="00AE5FE2">
        <w:rPr>
          <w:color w:val="66A334"/>
          <w:lang w:val="en-US"/>
        </w:rPr>
        <w:t>Button</w:t>
      </w:r>
      <w:r w:rsidRPr="00AE5FE2">
        <w:rPr>
          <w:color w:val="BEC0C2"/>
          <w:lang w:val="en-US"/>
        </w:rPr>
        <w:t xml:space="preserve"> </w:t>
      </w:r>
      <w:r w:rsidRPr="00AE5FE2">
        <w:rPr>
          <w:lang w:val="en-US"/>
        </w:rPr>
        <w:t>{</w:t>
      </w:r>
    </w:p>
    <w:p w:rsidR="00AE5FE2" w:rsidRPr="00AE5FE2" w:rsidRDefault="00AE5FE2" w:rsidP="00AE5FE2">
      <w:pPr>
        <w:pStyle w:val="HTML"/>
        <w:rPr>
          <w:lang w:val="en-US"/>
        </w:rPr>
      </w:pP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gramStart"/>
      <w:r w:rsidRPr="00AE5FE2">
        <w:rPr>
          <w:color w:val="FF6AAD"/>
          <w:lang w:val="en-US"/>
        </w:rPr>
        <w:t>text</w:t>
      </w:r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r w:rsidRPr="00AE5FE2">
        <w:rPr>
          <w:color w:val="D69545"/>
          <w:lang w:val="en-US"/>
        </w:rPr>
        <w:t>"</w:t>
      </w:r>
      <w:r>
        <w:rPr>
          <w:color w:val="D69545"/>
        </w:rPr>
        <w:t>Назад</w:t>
      </w:r>
      <w:r w:rsidRPr="00AE5FE2">
        <w:rPr>
          <w:color w:val="D69545"/>
          <w:lang w:val="en-US"/>
        </w:rPr>
        <w:t>"</w:t>
      </w:r>
    </w:p>
    <w:p w:rsidR="00AE5FE2" w:rsidRPr="00AE5FE2" w:rsidRDefault="00AE5FE2" w:rsidP="00AE5FE2">
      <w:pPr>
        <w:pStyle w:val="HTML"/>
        <w:rPr>
          <w:lang w:val="en-US"/>
        </w:rPr>
      </w:pPr>
      <w:r w:rsidRPr="00AE5FE2">
        <w:rPr>
          <w:color w:val="BEC0C2"/>
          <w:lang w:val="en-US"/>
        </w:rPr>
        <w:t xml:space="preserve">            </w:t>
      </w:r>
      <w:proofErr w:type="spellStart"/>
      <w:proofErr w:type="gramStart"/>
      <w:r w:rsidRPr="00AE5FE2">
        <w:rPr>
          <w:color w:val="FF6AAD"/>
          <w:lang w:val="en-US"/>
        </w:rPr>
        <w:t>onClicked</w:t>
      </w:r>
      <w:proofErr w:type="spellEnd"/>
      <w:proofErr w:type="gramEnd"/>
      <w:r w:rsidRPr="00AE5FE2">
        <w:rPr>
          <w:lang w:val="en-US"/>
        </w:rPr>
        <w:t>:</w:t>
      </w:r>
      <w:r w:rsidRPr="00AE5FE2">
        <w:rPr>
          <w:color w:val="BEC0C2"/>
          <w:lang w:val="en-US"/>
        </w:rPr>
        <w:t xml:space="preserve"> </w:t>
      </w:r>
      <w:proofErr w:type="spellStart"/>
      <w:r w:rsidRPr="00AE5FE2">
        <w:rPr>
          <w:lang w:val="en-US"/>
        </w:rPr>
        <w:t>pageStack.pop</w:t>
      </w:r>
      <w:proofErr w:type="spellEnd"/>
      <w:r w:rsidRPr="00AE5FE2">
        <w:rPr>
          <w:lang w:val="en-US"/>
        </w:rPr>
        <w:t>()</w:t>
      </w:r>
    </w:p>
    <w:p w:rsidR="00AE5FE2" w:rsidRDefault="00AE5FE2" w:rsidP="00AE5FE2">
      <w:pPr>
        <w:pStyle w:val="HTML"/>
      </w:pPr>
      <w:r w:rsidRPr="00AE5FE2">
        <w:rPr>
          <w:color w:val="BEC0C2"/>
          <w:lang w:val="en-US"/>
        </w:rPr>
        <w:t xml:space="preserve">        </w:t>
      </w:r>
      <w:r>
        <w:t>}</w:t>
      </w:r>
    </w:p>
    <w:p w:rsidR="00AE5FE2" w:rsidRDefault="00AE5FE2" w:rsidP="00AE5FE2">
      <w:pPr>
        <w:pStyle w:val="HTML"/>
      </w:pPr>
    </w:p>
    <w:p w:rsidR="00AE5FE2" w:rsidRDefault="00AE5FE2" w:rsidP="00AE5FE2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AE5FE2" w:rsidRDefault="00AE5FE2" w:rsidP="00AE5FE2">
      <w:pPr>
        <w:pStyle w:val="a9"/>
        <w:ind w:left="0"/>
      </w:pPr>
      <w:r>
        <w:t>}</w:t>
      </w:r>
    </w:p>
    <w:p w:rsidR="00AE5FE2" w:rsidRDefault="00AE5FE2" w:rsidP="00AE5FE2">
      <w:pPr>
        <w:pStyle w:val="a9"/>
        <w:ind w:left="0"/>
      </w:pPr>
    </w:p>
    <w:p w:rsidR="00AE5FE2" w:rsidRPr="00AE5FE2" w:rsidRDefault="00AE5FE2" w:rsidP="00AE5FE2">
      <w:pPr>
        <w:ind w:firstLine="0"/>
        <w:rPr>
          <w:b/>
          <w:sz w:val="28"/>
          <w:lang w:val="en-US"/>
        </w:rPr>
      </w:pPr>
      <w:proofErr w:type="spellStart"/>
      <w:r w:rsidRPr="00AE5FE2">
        <w:rPr>
          <w:b/>
          <w:sz w:val="28"/>
          <w:lang w:val="en-US"/>
        </w:rPr>
        <w:t>DefaultCoverPage.qml</w:t>
      </w:r>
      <w:proofErr w:type="spellEnd"/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E5F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E5F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CoverBackground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objectName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defaultCover</w:t>
      </w:r>
      <w:proofErr w:type="spellEnd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gramStart"/>
      <w:r w:rsidRPr="00AE5F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property</w:t>
      </w:r>
      <w:proofErr w:type="gram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int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counter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Label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label123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anchors.centerIn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counter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CoverActionList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CoverAction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iconSource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"image://theme/icon-</w:t>
      </w:r>
      <w:proofErr w:type="spellStart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splus</w:t>
      </w:r>
      <w:proofErr w:type="spellEnd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-add"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onTriggered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counter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++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AE5FE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CoverAction</w:t>
      </w:r>
      <w:proofErr w:type="spellEnd"/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iconSource</w:t>
      </w:r>
      <w:proofErr w:type="spellEnd"/>
      <w:proofErr w:type="gramEnd"/>
      <w:r w:rsidRPr="00AE5FE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"image://theme/icon-</w:t>
      </w:r>
      <w:proofErr w:type="spellStart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splus</w:t>
      </w:r>
      <w:proofErr w:type="spellEnd"/>
      <w:r w:rsidRPr="00AE5FE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-remove"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AE5FE2">
        <w:rPr>
          <w:rFonts w:ascii="Courier New" w:eastAsia="Times New Roman" w:hAnsi="Courier New" w:cs="Courier New"/>
          <w:color w:val="FF6AAD"/>
          <w:sz w:val="20"/>
          <w:szCs w:val="20"/>
          <w:lang w:eastAsia="ru-RU"/>
        </w:rPr>
        <w:t>onTriggered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proofErr w:type="spellStart"/>
      <w:r w:rsidRPr="00AE5FE2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counter</w:t>
      </w:r>
      <w:proofErr w:type="spellEnd"/>
      <w:r w:rsidRPr="00AE5FE2">
        <w:rPr>
          <w:rFonts w:ascii="Courier New" w:eastAsia="Times New Roman" w:hAnsi="Courier New" w:cs="Courier New"/>
          <w:sz w:val="20"/>
          <w:szCs w:val="20"/>
          <w:lang w:eastAsia="ru-RU"/>
        </w:rPr>
        <w:t>--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    </w:t>
      </w:r>
      <w:r w:rsidRPr="00AE5FE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E5FE2" w:rsidRPr="00AE5FE2" w:rsidRDefault="00AE5FE2" w:rsidP="00AE5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E5FE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</w:t>
      </w:r>
      <w:r w:rsidRPr="00AE5FE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E5FE2" w:rsidRDefault="00AE5FE2" w:rsidP="00AE5FE2">
      <w:pPr>
        <w:ind w:firstLine="0"/>
        <w:rPr>
          <w:b/>
          <w:sz w:val="28"/>
        </w:rPr>
      </w:pPr>
      <w:r w:rsidRPr="00AE5FE2">
        <w:rPr>
          <w:rFonts w:eastAsia="Times New Roman" w:cs="Times New Roman"/>
          <w:szCs w:val="24"/>
          <w:lang w:eastAsia="ru-RU"/>
        </w:rPr>
        <w:t>}</w:t>
      </w:r>
    </w:p>
    <w:p w:rsidR="00AE5FE2" w:rsidRPr="00AE5FE2" w:rsidRDefault="00AE5FE2" w:rsidP="00AE5FE2">
      <w:pPr>
        <w:ind w:firstLine="0"/>
        <w:rPr>
          <w:b/>
          <w:sz w:val="28"/>
        </w:rPr>
      </w:pPr>
    </w:p>
    <w:sectPr w:rsidR="00AE5FE2" w:rsidRPr="00AE5FE2" w:rsidSect="006F5765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0852" w:rsidRDefault="00410852" w:rsidP="006F5765">
      <w:pPr>
        <w:spacing w:line="240" w:lineRule="auto"/>
      </w:pPr>
      <w:r>
        <w:separator/>
      </w:r>
    </w:p>
  </w:endnote>
  <w:endnote w:type="continuationSeparator" w:id="0">
    <w:p w:rsidR="00410852" w:rsidRDefault="00410852" w:rsidP="006F57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31941201"/>
      <w:docPartObj>
        <w:docPartGallery w:val="Page Numbers (Bottom of Page)"/>
        <w:docPartUnique/>
      </w:docPartObj>
    </w:sdtPr>
    <w:sdtContent>
      <w:p w:rsidR="00BD09F4" w:rsidRDefault="00BD09F4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7467">
          <w:rPr>
            <w:noProof/>
          </w:rPr>
          <w:t>12</w:t>
        </w:r>
        <w:r>
          <w:fldChar w:fldCharType="end"/>
        </w:r>
      </w:p>
    </w:sdtContent>
  </w:sdt>
  <w:p w:rsidR="00BD09F4" w:rsidRDefault="00BD09F4">
    <w:pPr>
      <w:pStyle w:val="af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0852" w:rsidRDefault="00410852" w:rsidP="006F5765">
      <w:pPr>
        <w:spacing w:line="240" w:lineRule="auto"/>
      </w:pPr>
      <w:r>
        <w:separator/>
      </w:r>
    </w:p>
  </w:footnote>
  <w:footnote w:type="continuationSeparator" w:id="0">
    <w:p w:rsidR="00410852" w:rsidRDefault="00410852" w:rsidP="006F57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568EE4BA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">
    <w:nsid w:val="01636140"/>
    <w:multiLevelType w:val="hybridMultilevel"/>
    <w:tmpl w:val="483A2704"/>
    <w:lvl w:ilvl="0" w:tplc="041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2">
    <w:nsid w:val="1CEF277B"/>
    <w:multiLevelType w:val="hybridMultilevel"/>
    <w:tmpl w:val="BDC4BA3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>
    <w:nsid w:val="1D462BBE"/>
    <w:multiLevelType w:val="hybridMultilevel"/>
    <w:tmpl w:val="C0FE49DA"/>
    <w:lvl w:ilvl="0" w:tplc="04190001">
      <w:start w:val="1"/>
      <w:numFmt w:val="bullet"/>
      <w:lvlText w:val=""/>
      <w:lvlJc w:val="left"/>
      <w:pPr>
        <w:ind w:left="18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9" w:hanging="360"/>
      </w:pPr>
      <w:rPr>
        <w:rFonts w:ascii="Wingdings" w:hAnsi="Wingdings" w:hint="default"/>
      </w:rPr>
    </w:lvl>
  </w:abstractNum>
  <w:abstractNum w:abstractNumId="4">
    <w:nsid w:val="232325C7"/>
    <w:multiLevelType w:val="multilevel"/>
    <w:tmpl w:val="06F89584"/>
    <w:styleLink w:val="a0"/>
    <w:lvl w:ilvl="0">
      <w:start w:val="1"/>
      <w:numFmt w:val="decimal"/>
      <w:lvlText w:val="ШАГ %1."/>
      <w:lvlJc w:val="left"/>
      <w:pPr>
        <w:tabs>
          <w:tab w:val="num" w:pos="1531"/>
        </w:tabs>
        <w:ind w:left="1531" w:hanging="96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lvlText w:val="ШАГ %1.%2."/>
      <w:lvlJc w:val="left"/>
      <w:pPr>
        <w:tabs>
          <w:tab w:val="num" w:pos="2268"/>
        </w:tabs>
        <w:ind w:left="2268" w:hanging="113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2">
      <w:start w:val="1"/>
      <w:numFmt w:val="decimal"/>
      <w:lvlText w:val="ШАГ %1.%2.%3."/>
      <w:lvlJc w:val="left"/>
      <w:pPr>
        <w:tabs>
          <w:tab w:val="num" w:pos="2722"/>
        </w:tabs>
        <w:ind w:left="2722" w:hanging="130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lvlText w:val="(%4)"/>
      <w:lvlJc w:val="left"/>
      <w:pPr>
        <w:ind w:left="3071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431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791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15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11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871" w:hanging="360"/>
      </w:pPr>
      <w:rPr>
        <w:rFonts w:hint="default"/>
      </w:rPr>
    </w:lvl>
  </w:abstractNum>
  <w:abstractNum w:abstractNumId="5">
    <w:nsid w:val="3172266D"/>
    <w:multiLevelType w:val="hybridMultilevel"/>
    <w:tmpl w:val="CA42D00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32534C93"/>
    <w:multiLevelType w:val="multilevel"/>
    <w:tmpl w:val="11E28CA2"/>
    <w:styleLink w:val="a1"/>
    <w:lvl w:ilvl="0">
      <w:start w:val="1"/>
      <w:numFmt w:val="decimal"/>
      <w:lvlText w:val="%1)"/>
      <w:lvlJc w:val="left"/>
      <w:pPr>
        <w:tabs>
          <w:tab w:val="num" w:pos="1134"/>
        </w:tabs>
        <w:ind w:left="1134" w:hanging="357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D4A13AA"/>
    <w:multiLevelType w:val="multilevel"/>
    <w:tmpl w:val="132E0C08"/>
    <w:styleLink w:val="a2"/>
    <w:lvl w:ilvl="0">
      <w:start w:val="1"/>
      <w:numFmt w:val="decimal"/>
      <w:lvlText w:val="%1"/>
      <w:lvlJc w:val="left"/>
      <w:pPr>
        <w:tabs>
          <w:tab w:val="num" w:pos="1418"/>
        </w:tabs>
        <w:ind w:left="0" w:firstLine="85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32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1928"/>
        </w:tabs>
        <w:ind w:left="0" w:firstLine="113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2552"/>
        </w:tabs>
        <w:ind w:left="0" w:firstLine="1418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3119"/>
        </w:tabs>
        <w:ind w:left="0" w:firstLine="170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40315A68"/>
    <w:multiLevelType w:val="hybridMultilevel"/>
    <w:tmpl w:val="F1A4A1EA"/>
    <w:lvl w:ilvl="0" w:tplc="8C1CA28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7E18E9"/>
    <w:multiLevelType w:val="hybridMultilevel"/>
    <w:tmpl w:val="AD30A0CC"/>
    <w:lvl w:ilvl="0" w:tplc="AE846A4E">
      <w:start w:val="1"/>
      <w:numFmt w:val="decimal"/>
      <w:lvlText w:val="%1)"/>
      <w:lvlJc w:val="left"/>
      <w:pPr>
        <w:ind w:left="11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9" w:hanging="360"/>
      </w:pPr>
    </w:lvl>
    <w:lvl w:ilvl="2" w:tplc="0419001B" w:tentative="1">
      <w:start w:val="1"/>
      <w:numFmt w:val="lowerRoman"/>
      <w:lvlText w:val="%3."/>
      <w:lvlJc w:val="right"/>
      <w:pPr>
        <w:ind w:left="2569" w:hanging="180"/>
      </w:pPr>
    </w:lvl>
    <w:lvl w:ilvl="3" w:tplc="0419000F" w:tentative="1">
      <w:start w:val="1"/>
      <w:numFmt w:val="decimal"/>
      <w:lvlText w:val="%4."/>
      <w:lvlJc w:val="left"/>
      <w:pPr>
        <w:ind w:left="3289" w:hanging="360"/>
      </w:pPr>
    </w:lvl>
    <w:lvl w:ilvl="4" w:tplc="04190019" w:tentative="1">
      <w:start w:val="1"/>
      <w:numFmt w:val="lowerLetter"/>
      <w:lvlText w:val="%5."/>
      <w:lvlJc w:val="left"/>
      <w:pPr>
        <w:ind w:left="4009" w:hanging="360"/>
      </w:pPr>
    </w:lvl>
    <w:lvl w:ilvl="5" w:tplc="0419001B" w:tentative="1">
      <w:start w:val="1"/>
      <w:numFmt w:val="lowerRoman"/>
      <w:lvlText w:val="%6."/>
      <w:lvlJc w:val="right"/>
      <w:pPr>
        <w:ind w:left="4729" w:hanging="180"/>
      </w:pPr>
    </w:lvl>
    <w:lvl w:ilvl="6" w:tplc="0419000F" w:tentative="1">
      <w:start w:val="1"/>
      <w:numFmt w:val="decimal"/>
      <w:lvlText w:val="%7."/>
      <w:lvlJc w:val="left"/>
      <w:pPr>
        <w:ind w:left="5449" w:hanging="360"/>
      </w:pPr>
    </w:lvl>
    <w:lvl w:ilvl="7" w:tplc="04190019" w:tentative="1">
      <w:start w:val="1"/>
      <w:numFmt w:val="lowerLetter"/>
      <w:lvlText w:val="%8."/>
      <w:lvlJc w:val="left"/>
      <w:pPr>
        <w:ind w:left="6169" w:hanging="360"/>
      </w:pPr>
    </w:lvl>
    <w:lvl w:ilvl="8" w:tplc="0419001B" w:tentative="1">
      <w:start w:val="1"/>
      <w:numFmt w:val="lowerRoman"/>
      <w:lvlText w:val="%9."/>
      <w:lvlJc w:val="right"/>
      <w:pPr>
        <w:ind w:left="6889" w:hanging="180"/>
      </w:pPr>
    </w:lvl>
  </w:abstractNum>
  <w:abstractNum w:abstractNumId="10">
    <w:nsid w:val="5A536183"/>
    <w:multiLevelType w:val="multilevel"/>
    <w:tmpl w:val="99D8801A"/>
    <w:styleLink w:val="a3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35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5FB26D59"/>
    <w:multiLevelType w:val="hybridMultilevel"/>
    <w:tmpl w:val="5DACEA44"/>
    <w:lvl w:ilvl="0" w:tplc="25E8B160">
      <w:start w:val="1"/>
      <w:numFmt w:val="decimal"/>
      <w:lvlText w:val="%1)"/>
      <w:lvlJc w:val="left"/>
      <w:pPr>
        <w:ind w:left="975" w:hanging="6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F90237"/>
    <w:multiLevelType w:val="hybridMultilevel"/>
    <w:tmpl w:val="52B8DA6A"/>
    <w:lvl w:ilvl="0" w:tplc="7B18EC1E">
      <w:start w:val="1"/>
      <w:numFmt w:val="bullet"/>
      <w:pStyle w:val="a4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75F45C0E"/>
    <w:multiLevelType w:val="hybridMultilevel"/>
    <w:tmpl w:val="D4FC3E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12"/>
  </w:num>
  <w:num w:numId="5">
    <w:abstractNumId w:val="6"/>
  </w:num>
  <w:num w:numId="6">
    <w:abstractNumId w:val="10"/>
  </w:num>
  <w:num w:numId="7">
    <w:abstractNumId w:val="13"/>
  </w:num>
  <w:num w:numId="8">
    <w:abstractNumId w:val="9"/>
  </w:num>
  <w:num w:numId="9">
    <w:abstractNumId w:val="1"/>
  </w:num>
  <w:num w:numId="10">
    <w:abstractNumId w:val="3"/>
  </w:num>
  <w:num w:numId="11">
    <w:abstractNumId w:val="2"/>
  </w:num>
  <w:num w:numId="12">
    <w:abstractNumId w:val="5"/>
  </w:num>
  <w:num w:numId="13">
    <w:abstractNumId w:val="11"/>
  </w:num>
  <w:num w:numId="14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ocumentProtection w:formatting="1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FB2"/>
    <w:rsid w:val="00002EC8"/>
    <w:rsid w:val="000051DD"/>
    <w:rsid w:val="00012A44"/>
    <w:rsid w:val="00022A35"/>
    <w:rsid w:val="00023FE5"/>
    <w:rsid w:val="00036953"/>
    <w:rsid w:val="00065A74"/>
    <w:rsid w:val="00077829"/>
    <w:rsid w:val="00077DC9"/>
    <w:rsid w:val="00083DF7"/>
    <w:rsid w:val="00091510"/>
    <w:rsid w:val="00091B30"/>
    <w:rsid w:val="000A5267"/>
    <w:rsid w:val="000B5A3A"/>
    <w:rsid w:val="00102090"/>
    <w:rsid w:val="00107E71"/>
    <w:rsid w:val="00126EF4"/>
    <w:rsid w:val="00145863"/>
    <w:rsid w:val="00157765"/>
    <w:rsid w:val="001A2F1C"/>
    <w:rsid w:val="001A5FA5"/>
    <w:rsid w:val="001B5447"/>
    <w:rsid w:val="001D06A8"/>
    <w:rsid w:val="001D579A"/>
    <w:rsid w:val="001D7F0C"/>
    <w:rsid w:val="001E05AE"/>
    <w:rsid w:val="001E14DC"/>
    <w:rsid w:val="001E5CE9"/>
    <w:rsid w:val="001F01D3"/>
    <w:rsid w:val="001F1095"/>
    <w:rsid w:val="00213347"/>
    <w:rsid w:val="00233217"/>
    <w:rsid w:val="00237467"/>
    <w:rsid w:val="002406F9"/>
    <w:rsid w:val="00246DB1"/>
    <w:rsid w:val="0026021D"/>
    <w:rsid w:val="00274363"/>
    <w:rsid w:val="00282847"/>
    <w:rsid w:val="00286427"/>
    <w:rsid w:val="00292F05"/>
    <w:rsid w:val="002B67F0"/>
    <w:rsid w:val="002C4EB9"/>
    <w:rsid w:val="002C54F6"/>
    <w:rsid w:val="002E0AA2"/>
    <w:rsid w:val="002E7BB1"/>
    <w:rsid w:val="002F5983"/>
    <w:rsid w:val="002F67B0"/>
    <w:rsid w:val="002F6E2E"/>
    <w:rsid w:val="00312DB6"/>
    <w:rsid w:val="0031794B"/>
    <w:rsid w:val="003216E3"/>
    <w:rsid w:val="00322957"/>
    <w:rsid w:val="0032396F"/>
    <w:rsid w:val="00350A2D"/>
    <w:rsid w:val="003567EE"/>
    <w:rsid w:val="00363A59"/>
    <w:rsid w:val="00370B15"/>
    <w:rsid w:val="00381803"/>
    <w:rsid w:val="0039759E"/>
    <w:rsid w:val="003A07A0"/>
    <w:rsid w:val="003A5ED5"/>
    <w:rsid w:val="003C080C"/>
    <w:rsid w:val="003D6233"/>
    <w:rsid w:val="003E0391"/>
    <w:rsid w:val="003E2DD8"/>
    <w:rsid w:val="003F72FC"/>
    <w:rsid w:val="00410852"/>
    <w:rsid w:val="00432987"/>
    <w:rsid w:val="00447720"/>
    <w:rsid w:val="004540AF"/>
    <w:rsid w:val="004572BB"/>
    <w:rsid w:val="0047261B"/>
    <w:rsid w:val="00481D47"/>
    <w:rsid w:val="004C3039"/>
    <w:rsid w:val="004E0238"/>
    <w:rsid w:val="004F4613"/>
    <w:rsid w:val="004F6551"/>
    <w:rsid w:val="00500985"/>
    <w:rsid w:val="00501514"/>
    <w:rsid w:val="00506F6F"/>
    <w:rsid w:val="005141EB"/>
    <w:rsid w:val="00515F4A"/>
    <w:rsid w:val="00531125"/>
    <w:rsid w:val="00533DF0"/>
    <w:rsid w:val="00555B05"/>
    <w:rsid w:val="0055714E"/>
    <w:rsid w:val="00581AA2"/>
    <w:rsid w:val="005C276F"/>
    <w:rsid w:val="005C6E20"/>
    <w:rsid w:val="005F0EB3"/>
    <w:rsid w:val="00605902"/>
    <w:rsid w:val="006079D2"/>
    <w:rsid w:val="0061534D"/>
    <w:rsid w:val="00640013"/>
    <w:rsid w:val="0064607E"/>
    <w:rsid w:val="00647129"/>
    <w:rsid w:val="00652477"/>
    <w:rsid w:val="00663844"/>
    <w:rsid w:val="006716FA"/>
    <w:rsid w:val="00672DDA"/>
    <w:rsid w:val="00695EBB"/>
    <w:rsid w:val="006A4EF2"/>
    <w:rsid w:val="006B07CD"/>
    <w:rsid w:val="006B6D6A"/>
    <w:rsid w:val="006C2E92"/>
    <w:rsid w:val="006C553F"/>
    <w:rsid w:val="006D1309"/>
    <w:rsid w:val="006F5765"/>
    <w:rsid w:val="007268D3"/>
    <w:rsid w:val="00735530"/>
    <w:rsid w:val="0074662A"/>
    <w:rsid w:val="00756A12"/>
    <w:rsid w:val="00762439"/>
    <w:rsid w:val="00763344"/>
    <w:rsid w:val="007755F0"/>
    <w:rsid w:val="007A77AB"/>
    <w:rsid w:val="007C110B"/>
    <w:rsid w:val="007E6A8A"/>
    <w:rsid w:val="0080287C"/>
    <w:rsid w:val="0081314F"/>
    <w:rsid w:val="00817A3A"/>
    <w:rsid w:val="0083488D"/>
    <w:rsid w:val="0083758B"/>
    <w:rsid w:val="00854B35"/>
    <w:rsid w:val="008758DA"/>
    <w:rsid w:val="00885A2F"/>
    <w:rsid w:val="00897D04"/>
    <w:rsid w:val="008A01CB"/>
    <w:rsid w:val="008A0C03"/>
    <w:rsid w:val="008A20B0"/>
    <w:rsid w:val="008A3FBD"/>
    <w:rsid w:val="008A755E"/>
    <w:rsid w:val="008B6724"/>
    <w:rsid w:val="008B7CEC"/>
    <w:rsid w:val="008D5C5A"/>
    <w:rsid w:val="008E3888"/>
    <w:rsid w:val="008F5FA1"/>
    <w:rsid w:val="009211D3"/>
    <w:rsid w:val="00932272"/>
    <w:rsid w:val="009352DC"/>
    <w:rsid w:val="00942B82"/>
    <w:rsid w:val="009433CD"/>
    <w:rsid w:val="00946009"/>
    <w:rsid w:val="00951193"/>
    <w:rsid w:val="00955E75"/>
    <w:rsid w:val="00962F5C"/>
    <w:rsid w:val="0096359F"/>
    <w:rsid w:val="009C16D9"/>
    <w:rsid w:val="009D43CF"/>
    <w:rsid w:val="009F6410"/>
    <w:rsid w:val="00A01015"/>
    <w:rsid w:val="00A2186E"/>
    <w:rsid w:val="00A22728"/>
    <w:rsid w:val="00A311F0"/>
    <w:rsid w:val="00A40D0C"/>
    <w:rsid w:val="00A42CE1"/>
    <w:rsid w:val="00A5602E"/>
    <w:rsid w:val="00A57535"/>
    <w:rsid w:val="00A636F9"/>
    <w:rsid w:val="00A71E78"/>
    <w:rsid w:val="00A72BB6"/>
    <w:rsid w:val="00A879B2"/>
    <w:rsid w:val="00A97D68"/>
    <w:rsid w:val="00AA3FB2"/>
    <w:rsid w:val="00AA72F4"/>
    <w:rsid w:val="00AB3065"/>
    <w:rsid w:val="00AB51C1"/>
    <w:rsid w:val="00AD1317"/>
    <w:rsid w:val="00AE5FE2"/>
    <w:rsid w:val="00B31F65"/>
    <w:rsid w:val="00B51CA4"/>
    <w:rsid w:val="00B55BF4"/>
    <w:rsid w:val="00B728F7"/>
    <w:rsid w:val="00B7553F"/>
    <w:rsid w:val="00B95350"/>
    <w:rsid w:val="00BB3B31"/>
    <w:rsid w:val="00BB7B9A"/>
    <w:rsid w:val="00BD09F4"/>
    <w:rsid w:val="00BD28BE"/>
    <w:rsid w:val="00BF53A6"/>
    <w:rsid w:val="00BF7AA5"/>
    <w:rsid w:val="00C30690"/>
    <w:rsid w:val="00C52369"/>
    <w:rsid w:val="00C709C4"/>
    <w:rsid w:val="00CC7197"/>
    <w:rsid w:val="00CE5BAE"/>
    <w:rsid w:val="00CF3FBC"/>
    <w:rsid w:val="00CF74F3"/>
    <w:rsid w:val="00D03B34"/>
    <w:rsid w:val="00D0641D"/>
    <w:rsid w:val="00D23022"/>
    <w:rsid w:val="00D25675"/>
    <w:rsid w:val="00D35D81"/>
    <w:rsid w:val="00D36091"/>
    <w:rsid w:val="00D74B05"/>
    <w:rsid w:val="00D82920"/>
    <w:rsid w:val="00D902C1"/>
    <w:rsid w:val="00D95940"/>
    <w:rsid w:val="00DA3A6B"/>
    <w:rsid w:val="00DA7C2F"/>
    <w:rsid w:val="00DB3EE0"/>
    <w:rsid w:val="00DD0BE6"/>
    <w:rsid w:val="00DD2094"/>
    <w:rsid w:val="00DE5EA2"/>
    <w:rsid w:val="00E03B00"/>
    <w:rsid w:val="00E12FAA"/>
    <w:rsid w:val="00E22E69"/>
    <w:rsid w:val="00E32806"/>
    <w:rsid w:val="00E3562C"/>
    <w:rsid w:val="00E50F7B"/>
    <w:rsid w:val="00E559A5"/>
    <w:rsid w:val="00EA5830"/>
    <w:rsid w:val="00EE2D95"/>
    <w:rsid w:val="00EE73F5"/>
    <w:rsid w:val="00F11243"/>
    <w:rsid w:val="00F142AA"/>
    <w:rsid w:val="00F51D6C"/>
    <w:rsid w:val="00FA0FC3"/>
    <w:rsid w:val="00FA6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6D1309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next w:val="a5"/>
    <w:link w:val="10"/>
    <w:uiPriority w:val="9"/>
    <w:qFormat/>
    <w:rsid w:val="0083488D"/>
    <w:pPr>
      <w:keepNext/>
      <w:keepLines/>
      <w:pageBreakBefore/>
      <w:spacing w:before="240" w:after="480" w:line="288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next w:val="a5"/>
    <w:link w:val="20"/>
    <w:uiPriority w:val="9"/>
    <w:unhideWhenUsed/>
    <w:qFormat/>
    <w:rsid w:val="0083488D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next w:val="a5"/>
    <w:link w:val="30"/>
    <w:uiPriority w:val="9"/>
    <w:unhideWhenUsed/>
    <w:qFormat/>
    <w:rsid w:val="0083488D"/>
    <w:pPr>
      <w:keepNext/>
      <w:keepLines/>
      <w:spacing w:before="240" w:after="240" w:line="288" w:lineRule="auto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5"/>
    <w:next w:val="a5"/>
    <w:link w:val="40"/>
    <w:uiPriority w:val="9"/>
    <w:unhideWhenUsed/>
    <w:qFormat/>
    <w:rsid w:val="0083488D"/>
    <w:pPr>
      <w:keepNext/>
      <w:keepLines/>
      <w:spacing w:before="240" w:after="240"/>
      <w:ind w:firstLine="0"/>
      <w:jc w:val="left"/>
      <w:outlineLvl w:val="3"/>
    </w:pPr>
    <w:rPr>
      <w:rFonts w:eastAsiaTheme="majorEastAsia" w:cstheme="majorBidi"/>
      <w:b/>
      <w:iCs/>
      <w:sz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a2">
    <w:name w:val="Нумерация заголовков"/>
    <w:uiPriority w:val="99"/>
    <w:rsid w:val="009F6410"/>
    <w:pPr>
      <w:numPr>
        <w:numId w:val="1"/>
      </w:numPr>
    </w:pPr>
  </w:style>
  <w:style w:type="character" w:customStyle="1" w:styleId="10">
    <w:name w:val="Заголовок 1 Знак"/>
    <w:basedOn w:val="a6"/>
    <w:link w:val="1"/>
    <w:uiPriority w:val="9"/>
    <w:rsid w:val="0083488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rsid w:val="0083488D"/>
    <w:rPr>
      <w:rFonts w:ascii="Times New Roman" w:eastAsiaTheme="majorEastAsia" w:hAnsi="Times New Roman" w:cstheme="majorBidi"/>
      <w:b/>
      <w:sz w:val="28"/>
      <w:szCs w:val="26"/>
    </w:rPr>
  </w:style>
  <w:style w:type="numbering" w:customStyle="1" w:styleId="a0">
    <w:name w:val="Алгоритм"/>
    <w:uiPriority w:val="99"/>
    <w:rsid w:val="00A97D68"/>
    <w:pPr>
      <w:numPr>
        <w:numId w:val="3"/>
      </w:numPr>
    </w:pPr>
  </w:style>
  <w:style w:type="character" w:customStyle="1" w:styleId="30">
    <w:name w:val="Заголовок 3 Знак"/>
    <w:basedOn w:val="a6"/>
    <w:link w:val="3"/>
    <w:uiPriority w:val="9"/>
    <w:rsid w:val="0083488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6"/>
    <w:link w:val="4"/>
    <w:uiPriority w:val="9"/>
    <w:rsid w:val="0083488D"/>
    <w:rPr>
      <w:rFonts w:ascii="Times New Roman" w:eastAsiaTheme="majorEastAsia" w:hAnsi="Times New Roman" w:cstheme="majorBidi"/>
      <w:b/>
      <w:iCs/>
      <w:sz w:val="28"/>
    </w:rPr>
  </w:style>
  <w:style w:type="paragraph" w:customStyle="1" w:styleId="a9">
    <w:name w:val="Код"/>
    <w:qFormat/>
    <w:rsid w:val="002F6E2E"/>
    <w:pPr>
      <w:spacing w:before="160" w:line="240" w:lineRule="auto"/>
      <w:ind w:left="709"/>
      <w:contextualSpacing/>
    </w:pPr>
    <w:rPr>
      <w:rFonts w:ascii="Consolas" w:hAnsi="Consolas"/>
      <w:sz w:val="24"/>
    </w:rPr>
  </w:style>
  <w:style w:type="paragraph" w:styleId="aa">
    <w:name w:val="caption"/>
    <w:basedOn w:val="a5"/>
    <w:next w:val="a5"/>
    <w:uiPriority w:val="35"/>
    <w:unhideWhenUsed/>
    <w:qFormat/>
    <w:rsid w:val="0083488D"/>
    <w:pPr>
      <w:spacing w:after="200" w:line="240" w:lineRule="auto"/>
      <w:jc w:val="center"/>
    </w:pPr>
    <w:rPr>
      <w:iCs/>
      <w:szCs w:val="18"/>
    </w:rPr>
  </w:style>
  <w:style w:type="paragraph" w:styleId="a">
    <w:name w:val="List Bullet"/>
    <w:basedOn w:val="a5"/>
    <w:uiPriority w:val="99"/>
    <w:semiHidden/>
    <w:unhideWhenUsed/>
    <w:rsid w:val="0083488D"/>
    <w:pPr>
      <w:numPr>
        <w:numId w:val="2"/>
      </w:numPr>
      <w:spacing w:before="240" w:after="240"/>
      <w:ind w:left="1066" w:hanging="357"/>
    </w:pPr>
  </w:style>
  <w:style w:type="paragraph" w:styleId="a4">
    <w:name w:val="List Paragraph"/>
    <w:basedOn w:val="a5"/>
    <w:uiPriority w:val="34"/>
    <w:qFormat/>
    <w:rsid w:val="002F6E2E"/>
    <w:pPr>
      <w:numPr>
        <w:numId w:val="4"/>
      </w:numPr>
      <w:spacing w:before="160" w:after="160"/>
      <w:ind w:left="1066" w:hanging="357"/>
    </w:pPr>
  </w:style>
  <w:style w:type="paragraph" w:styleId="ab">
    <w:name w:val="TOC Heading"/>
    <w:basedOn w:val="1"/>
    <w:next w:val="a5"/>
    <w:uiPriority w:val="39"/>
    <w:unhideWhenUsed/>
    <w:qFormat/>
    <w:rsid w:val="002F6E2E"/>
    <w:pPr>
      <w:pageBreakBefore w:val="0"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5"/>
    <w:next w:val="a5"/>
    <w:autoRedefine/>
    <w:uiPriority w:val="39"/>
    <w:unhideWhenUsed/>
    <w:qFormat/>
    <w:rsid w:val="003216E3"/>
    <w:pPr>
      <w:spacing w:after="100"/>
      <w:jc w:val="left"/>
    </w:pPr>
  </w:style>
  <w:style w:type="paragraph" w:styleId="21">
    <w:name w:val="toc 2"/>
    <w:basedOn w:val="a5"/>
    <w:next w:val="a5"/>
    <w:autoRedefine/>
    <w:uiPriority w:val="39"/>
    <w:unhideWhenUsed/>
    <w:qFormat/>
    <w:rsid w:val="002F6E2E"/>
    <w:pPr>
      <w:spacing w:after="100"/>
      <w:ind w:left="240"/>
    </w:pPr>
  </w:style>
  <w:style w:type="character" w:styleId="ac">
    <w:name w:val="Hyperlink"/>
    <w:basedOn w:val="a6"/>
    <w:uiPriority w:val="99"/>
    <w:unhideWhenUsed/>
    <w:rsid w:val="002F6E2E"/>
    <w:rPr>
      <w:color w:val="0563C1" w:themeColor="hyperlink"/>
      <w:u w:val="single"/>
    </w:rPr>
  </w:style>
  <w:style w:type="paragraph" w:styleId="41">
    <w:name w:val="toc 4"/>
    <w:basedOn w:val="a5"/>
    <w:next w:val="a5"/>
    <w:autoRedefine/>
    <w:uiPriority w:val="39"/>
    <w:unhideWhenUsed/>
    <w:rsid w:val="003216E3"/>
    <w:pPr>
      <w:tabs>
        <w:tab w:val="left" w:pos="1540"/>
        <w:tab w:val="right" w:leader="dot" w:pos="9345"/>
      </w:tabs>
      <w:spacing w:after="100"/>
      <w:ind w:left="720"/>
      <w:jc w:val="left"/>
    </w:pPr>
  </w:style>
  <w:style w:type="numbering" w:customStyle="1" w:styleId="a1">
    <w:name w:val="Список с нумерацией"/>
    <w:uiPriority w:val="99"/>
    <w:rsid w:val="00A97D68"/>
    <w:pPr>
      <w:numPr>
        <w:numId w:val="5"/>
      </w:numPr>
    </w:pPr>
  </w:style>
  <w:style w:type="numbering" w:customStyle="1" w:styleId="a3">
    <w:name w:val="Нумерация в списке литературы"/>
    <w:uiPriority w:val="99"/>
    <w:rsid w:val="00126EF4"/>
    <w:pPr>
      <w:numPr>
        <w:numId w:val="6"/>
      </w:numPr>
    </w:pPr>
  </w:style>
  <w:style w:type="paragraph" w:styleId="ad">
    <w:name w:val="Title"/>
    <w:basedOn w:val="a5"/>
    <w:next w:val="ae"/>
    <w:link w:val="af"/>
    <w:qFormat/>
    <w:rsid w:val="00077DC9"/>
    <w:pPr>
      <w:suppressAutoHyphens/>
      <w:spacing w:after="120" w:line="240" w:lineRule="auto"/>
      <w:ind w:firstLine="0"/>
      <w:contextualSpacing w:val="0"/>
      <w:jc w:val="center"/>
    </w:pPr>
    <w:rPr>
      <w:rFonts w:eastAsia="Times New Roman" w:cs="Times New Roman"/>
      <w:b/>
      <w:szCs w:val="20"/>
      <w:lang w:val="x-none" w:eastAsia="ar-SA"/>
    </w:rPr>
  </w:style>
  <w:style w:type="character" w:customStyle="1" w:styleId="af">
    <w:name w:val="Название Знак"/>
    <w:basedOn w:val="a6"/>
    <w:link w:val="ad"/>
    <w:rsid w:val="00077DC9"/>
    <w:rPr>
      <w:rFonts w:ascii="Times New Roman" w:eastAsia="Times New Roman" w:hAnsi="Times New Roman" w:cs="Times New Roman"/>
      <w:b/>
      <w:sz w:val="24"/>
      <w:szCs w:val="20"/>
      <w:lang w:val="x-none" w:eastAsia="ar-SA"/>
    </w:rPr>
  </w:style>
  <w:style w:type="paragraph" w:styleId="ae">
    <w:name w:val="Subtitle"/>
    <w:basedOn w:val="a5"/>
    <w:next w:val="a5"/>
    <w:link w:val="af0"/>
    <w:uiPriority w:val="11"/>
    <w:qFormat/>
    <w:rsid w:val="00077DC9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6"/>
    <w:link w:val="ae"/>
    <w:uiPriority w:val="11"/>
    <w:rsid w:val="00077DC9"/>
    <w:rPr>
      <w:rFonts w:eastAsiaTheme="minorEastAsia"/>
      <w:color w:val="5A5A5A" w:themeColor="text1" w:themeTint="A5"/>
      <w:spacing w:val="15"/>
    </w:rPr>
  </w:style>
  <w:style w:type="paragraph" w:customStyle="1" w:styleId="af1">
    <w:name w:val="Обычный в титульнике"/>
    <w:basedOn w:val="a5"/>
    <w:link w:val="af2"/>
    <w:qFormat/>
    <w:rsid w:val="009F6410"/>
    <w:pPr>
      <w:spacing w:after="120" w:line="259" w:lineRule="auto"/>
      <w:ind w:left="708" w:firstLine="0"/>
      <w:contextualSpacing w:val="0"/>
      <w:jc w:val="center"/>
    </w:pPr>
    <w:rPr>
      <w:color w:val="000000" w:themeColor="text1"/>
      <w:sz w:val="28"/>
      <w:szCs w:val="28"/>
    </w:rPr>
  </w:style>
  <w:style w:type="character" w:customStyle="1" w:styleId="af2">
    <w:name w:val="Обычный в титульнике Знак"/>
    <w:basedOn w:val="a6"/>
    <w:link w:val="af1"/>
    <w:rsid w:val="009F6410"/>
    <w:rPr>
      <w:rFonts w:ascii="Times New Roman" w:hAnsi="Times New Roman"/>
      <w:color w:val="000000" w:themeColor="text1"/>
      <w:sz w:val="28"/>
      <w:szCs w:val="28"/>
    </w:rPr>
  </w:style>
  <w:style w:type="paragraph" w:styleId="af3">
    <w:name w:val="header"/>
    <w:basedOn w:val="a5"/>
    <w:link w:val="af4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6"/>
    <w:link w:val="af3"/>
    <w:uiPriority w:val="99"/>
    <w:rsid w:val="006F5765"/>
    <w:rPr>
      <w:rFonts w:ascii="Times New Roman" w:hAnsi="Times New Roman"/>
      <w:sz w:val="24"/>
    </w:rPr>
  </w:style>
  <w:style w:type="paragraph" w:styleId="af5">
    <w:name w:val="footer"/>
    <w:basedOn w:val="a5"/>
    <w:link w:val="af6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6"/>
    <w:link w:val="af5"/>
    <w:uiPriority w:val="99"/>
    <w:rsid w:val="006F5765"/>
    <w:rPr>
      <w:rFonts w:ascii="Times New Roman" w:hAnsi="Times New Roman"/>
      <w:sz w:val="24"/>
    </w:rPr>
  </w:style>
  <w:style w:type="paragraph" w:styleId="af7">
    <w:name w:val="Normal (Web)"/>
    <w:basedOn w:val="a5"/>
    <w:uiPriority w:val="99"/>
    <w:unhideWhenUsed/>
    <w:rsid w:val="006079D2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  <w:style w:type="paragraph" w:styleId="af8">
    <w:name w:val="Balloon Text"/>
    <w:basedOn w:val="a5"/>
    <w:link w:val="af9"/>
    <w:uiPriority w:val="99"/>
    <w:semiHidden/>
    <w:unhideWhenUsed/>
    <w:rsid w:val="001A5F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6"/>
    <w:link w:val="af8"/>
    <w:uiPriority w:val="99"/>
    <w:semiHidden/>
    <w:rsid w:val="001A5FA5"/>
    <w:rPr>
      <w:rFonts w:ascii="Tahoma" w:hAnsi="Tahoma" w:cs="Tahoma"/>
      <w:sz w:val="16"/>
      <w:szCs w:val="16"/>
    </w:rPr>
  </w:style>
  <w:style w:type="paragraph" w:styleId="31">
    <w:name w:val="toc 3"/>
    <w:basedOn w:val="a5"/>
    <w:next w:val="a5"/>
    <w:autoRedefine/>
    <w:uiPriority w:val="39"/>
    <w:unhideWhenUsed/>
    <w:qFormat/>
    <w:rsid w:val="00663844"/>
    <w:pPr>
      <w:spacing w:after="100"/>
      <w:ind w:left="480"/>
    </w:pPr>
  </w:style>
  <w:style w:type="table" w:styleId="afa">
    <w:name w:val="Table Grid"/>
    <w:basedOn w:val="a7"/>
    <w:uiPriority w:val="39"/>
    <w:rsid w:val="00F51D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Light Shading Accent 4"/>
    <w:basedOn w:val="a7"/>
    <w:uiPriority w:val="60"/>
    <w:rsid w:val="00F51D6C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">
    <w:name w:val="Light Shading Accent 5"/>
    <w:basedOn w:val="a7"/>
    <w:uiPriority w:val="60"/>
    <w:rsid w:val="00F51D6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">
    <w:name w:val="Light Shading Accent 6"/>
    <w:basedOn w:val="a7"/>
    <w:uiPriority w:val="60"/>
    <w:rsid w:val="00F51D6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1">
    <w:name w:val="Light List Accent 1"/>
    <w:basedOn w:val="a7"/>
    <w:uiPriority w:val="61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50">
    <w:name w:val="Light List Accent 5"/>
    <w:basedOn w:val="a7"/>
    <w:uiPriority w:val="61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1-5">
    <w:name w:val="Medium Shading 1 Accent 5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6">
    <w:name w:val="Medium Grid 3 Accent 6"/>
    <w:basedOn w:val="a7"/>
    <w:uiPriority w:val="69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3-1">
    <w:name w:val="Medium Grid 3 Accent 1"/>
    <w:basedOn w:val="a7"/>
    <w:uiPriority w:val="69"/>
    <w:rsid w:val="00D8292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paragraph" w:styleId="afb">
    <w:name w:val="No Spacing"/>
    <w:uiPriority w:val="1"/>
    <w:qFormat/>
    <w:rsid w:val="00756A12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HTML">
    <w:name w:val="HTML Preformatted"/>
    <w:basedOn w:val="a5"/>
    <w:link w:val="HTML0"/>
    <w:uiPriority w:val="99"/>
    <w:semiHidden/>
    <w:unhideWhenUsed/>
    <w:rsid w:val="004477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447720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6D1309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next w:val="a5"/>
    <w:link w:val="10"/>
    <w:uiPriority w:val="9"/>
    <w:qFormat/>
    <w:rsid w:val="0083488D"/>
    <w:pPr>
      <w:keepNext/>
      <w:keepLines/>
      <w:pageBreakBefore/>
      <w:spacing w:before="240" w:after="480" w:line="288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next w:val="a5"/>
    <w:link w:val="20"/>
    <w:uiPriority w:val="9"/>
    <w:unhideWhenUsed/>
    <w:qFormat/>
    <w:rsid w:val="0083488D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next w:val="a5"/>
    <w:link w:val="30"/>
    <w:uiPriority w:val="9"/>
    <w:unhideWhenUsed/>
    <w:qFormat/>
    <w:rsid w:val="0083488D"/>
    <w:pPr>
      <w:keepNext/>
      <w:keepLines/>
      <w:spacing w:before="240" w:after="240" w:line="288" w:lineRule="auto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5"/>
    <w:next w:val="a5"/>
    <w:link w:val="40"/>
    <w:uiPriority w:val="9"/>
    <w:unhideWhenUsed/>
    <w:qFormat/>
    <w:rsid w:val="0083488D"/>
    <w:pPr>
      <w:keepNext/>
      <w:keepLines/>
      <w:spacing w:before="240" w:after="240"/>
      <w:ind w:firstLine="0"/>
      <w:jc w:val="left"/>
      <w:outlineLvl w:val="3"/>
    </w:pPr>
    <w:rPr>
      <w:rFonts w:eastAsiaTheme="majorEastAsia" w:cstheme="majorBidi"/>
      <w:b/>
      <w:iCs/>
      <w:sz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a2">
    <w:name w:val="Нумерация заголовков"/>
    <w:uiPriority w:val="99"/>
    <w:rsid w:val="009F6410"/>
    <w:pPr>
      <w:numPr>
        <w:numId w:val="1"/>
      </w:numPr>
    </w:pPr>
  </w:style>
  <w:style w:type="character" w:customStyle="1" w:styleId="10">
    <w:name w:val="Заголовок 1 Знак"/>
    <w:basedOn w:val="a6"/>
    <w:link w:val="1"/>
    <w:uiPriority w:val="9"/>
    <w:rsid w:val="0083488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rsid w:val="0083488D"/>
    <w:rPr>
      <w:rFonts w:ascii="Times New Roman" w:eastAsiaTheme="majorEastAsia" w:hAnsi="Times New Roman" w:cstheme="majorBidi"/>
      <w:b/>
      <w:sz w:val="28"/>
      <w:szCs w:val="26"/>
    </w:rPr>
  </w:style>
  <w:style w:type="numbering" w:customStyle="1" w:styleId="a0">
    <w:name w:val="Алгоритм"/>
    <w:uiPriority w:val="99"/>
    <w:rsid w:val="00A97D68"/>
    <w:pPr>
      <w:numPr>
        <w:numId w:val="3"/>
      </w:numPr>
    </w:pPr>
  </w:style>
  <w:style w:type="character" w:customStyle="1" w:styleId="30">
    <w:name w:val="Заголовок 3 Знак"/>
    <w:basedOn w:val="a6"/>
    <w:link w:val="3"/>
    <w:uiPriority w:val="9"/>
    <w:rsid w:val="0083488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6"/>
    <w:link w:val="4"/>
    <w:uiPriority w:val="9"/>
    <w:rsid w:val="0083488D"/>
    <w:rPr>
      <w:rFonts w:ascii="Times New Roman" w:eastAsiaTheme="majorEastAsia" w:hAnsi="Times New Roman" w:cstheme="majorBidi"/>
      <w:b/>
      <w:iCs/>
      <w:sz w:val="28"/>
    </w:rPr>
  </w:style>
  <w:style w:type="paragraph" w:customStyle="1" w:styleId="a9">
    <w:name w:val="Код"/>
    <w:qFormat/>
    <w:rsid w:val="002F6E2E"/>
    <w:pPr>
      <w:spacing w:before="160" w:line="240" w:lineRule="auto"/>
      <w:ind w:left="709"/>
      <w:contextualSpacing/>
    </w:pPr>
    <w:rPr>
      <w:rFonts w:ascii="Consolas" w:hAnsi="Consolas"/>
      <w:sz w:val="24"/>
    </w:rPr>
  </w:style>
  <w:style w:type="paragraph" w:styleId="aa">
    <w:name w:val="caption"/>
    <w:basedOn w:val="a5"/>
    <w:next w:val="a5"/>
    <w:uiPriority w:val="35"/>
    <w:unhideWhenUsed/>
    <w:qFormat/>
    <w:rsid w:val="0083488D"/>
    <w:pPr>
      <w:spacing w:after="200" w:line="240" w:lineRule="auto"/>
      <w:jc w:val="center"/>
    </w:pPr>
    <w:rPr>
      <w:iCs/>
      <w:szCs w:val="18"/>
    </w:rPr>
  </w:style>
  <w:style w:type="paragraph" w:styleId="a">
    <w:name w:val="List Bullet"/>
    <w:basedOn w:val="a5"/>
    <w:uiPriority w:val="99"/>
    <w:semiHidden/>
    <w:unhideWhenUsed/>
    <w:rsid w:val="0083488D"/>
    <w:pPr>
      <w:numPr>
        <w:numId w:val="2"/>
      </w:numPr>
      <w:spacing w:before="240" w:after="240"/>
      <w:ind w:left="1066" w:hanging="357"/>
    </w:pPr>
  </w:style>
  <w:style w:type="paragraph" w:styleId="a4">
    <w:name w:val="List Paragraph"/>
    <w:basedOn w:val="a5"/>
    <w:uiPriority w:val="34"/>
    <w:qFormat/>
    <w:rsid w:val="002F6E2E"/>
    <w:pPr>
      <w:numPr>
        <w:numId w:val="4"/>
      </w:numPr>
      <w:spacing w:before="160" w:after="160"/>
      <w:ind w:left="1066" w:hanging="357"/>
    </w:pPr>
  </w:style>
  <w:style w:type="paragraph" w:styleId="ab">
    <w:name w:val="TOC Heading"/>
    <w:basedOn w:val="1"/>
    <w:next w:val="a5"/>
    <w:uiPriority w:val="39"/>
    <w:unhideWhenUsed/>
    <w:qFormat/>
    <w:rsid w:val="002F6E2E"/>
    <w:pPr>
      <w:pageBreakBefore w:val="0"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5"/>
    <w:next w:val="a5"/>
    <w:autoRedefine/>
    <w:uiPriority w:val="39"/>
    <w:unhideWhenUsed/>
    <w:qFormat/>
    <w:rsid w:val="003216E3"/>
    <w:pPr>
      <w:spacing w:after="100"/>
      <w:jc w:val="left"/>
    </w:pPr>
  </w:style>
  <w:style w:type="paragraph" w:styleId="21">
    <w:name w:val="toc 2"/>
    <w:basedOn w:val="a5"/>
    <w:next w:val="a5"/>
    <w:autoRedefine/>
    <w:uiPriority w:val="39"/>
    <w:unhideWhenUsed/>
    <w:qFormat/>
    <w:rsid w:val="002F6E2E"/>
    <w:pPr>
      <w:spacing w:after="100"/>
      <w:ind w:left="240"/>
    </w:pPr>
  </w:style>
  <w:style w:type="character" w:styleId="ac">
    <w:name w:val="Hyperlink"/>
    <w:basedOn w:val="a6"/>
    <w:uiPriority w:val="99"/>
    <w:unhideWhenUsed/>
    <w:rsid w:val="002F6E2E"/>
    <w:rPr>
      <w:color w:val="0563C1" w:themeColor="hyperlink"/>
      <w:u w:val="single"/>
    </w:rPr>
  </w:style>
  <w:style w:type="paragraph" w:styleId="41">
    <w:name w:val="toc 4"/>
    <w:basedOn w:val="a5"/>
    <w:next w:val="a5"/>
    <w:autoRedefine/>
    <w:uiPriority w:val="39"/>
    <w:unhideWhenUsed/>
    <w:rsid w:val="003216E3"/>
    <w:pPr>
      <w:tabs>
        <w:tab w:val="left" w:pos="1540"/>
        <w:tab w:val="right" w:leader="dot" w:pos="9345"/>
      </w:tabs>
      <w:spacing w:after="100"/>
      <w:ind w:left="720"/>
      <w:jc w:val="left"/>
    </w:pPr>
  </w:style>
  <w:style w:type="numbering" w:customStyle="1" w:styleId="a1">
    <w:name w:val="Список с нумерацией"/>
    <w:uiPriority w:val="99"/>
    <w:rsid w:val="00A97D68"/>
    <w:pPr>
      <w:numPr>
        <w:numId w:val="5"/>
      </w:numPr>
    </w:pPr>
  </w:style>
  <w:style w:type="numbering" w:customStyle="1" w:styleId="a3">
    <w:name w:val="Нумерация в списке литературы"/>
    <w:uiPriority w:val="99"/>
    <w:rsid w:val="00126EF4"/>
    <w:pPr>
      <w:numPr>
        <w:numId w:val="6"/>
      </w:numPr>
    </w:pPr>
  </w:style>
  <w:style w:type="paragraph" w:styleId="ad">
    <w:name w:val="Title"/>
    <w:basedOn w:val="a5"/>
    <w:next w:val="ae"/>
    <w:link w:val="af"/>
    <w:qFormat/>
    <w:rsid w:val="00077DC9"/>
    <w:pPr>
      <w:suppressAutoHyphens/>
      <w:spacing w:after="120" w:line="240" w:lineRule="auto"/>
      <w:ind w:firstLine="0"/>
      <w:contextualSpacing w:val="0"/>
      <w:jc w:val="center"/>
    </w:pPr>
    <w:rPr>
      <w:rFonts w:eastAsia="Times New Roman" w:cs="Times New Roman"/>
      <w:b/>
      <w:szCs w:val="20"/>
      <w:lang w:val="x-none" w:eastAsia="ar-SA"/>
    </w:rPr>
  </w:style>
  <w:style w:type="character" w:customStyle="1" w:styleId="af">
    <w:name w:val="Название Знак"/>
    <w:basedOn w:val="a6"/>
    <w:link w:val="ad"/>
    <w:rsid w:val="00077DC9"/>
    <w:rPr>
      <w:rFonts w:ascii="Times New Roman" w:eastAsia="Times New Roman" w:hAnsi="Times New Roman" w:cs="Times New Roman"/>
      <w:b/>
      <w:sz w:val="24"/>
      <w:szCs w:val="20"/>
      <w:lang w:val="x-none" w:eastAsia="ar-SA"/>
    </w:rPr>
  </w:style>
  <w:style w:type="paragraph" w:styleId="ae">
    <w:name w:val="Subtitle"/>
    <w:basedOn w:val="a5"/>
    <w:next w:val="a5"/>
    <w:link w:val="af0"/>
    <w:uiPriority w:val="11"/>
    <w:qFormat/>
    <w:rsid w:val="00077DC9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6"/>
    <w:link w:val="ae"/>
    <w:uiPriority w:val="11"/>
    <w:rsid w:val="00077DC9"/>
    <w:rPr>
      <w:rFonts w:eastAsiaTheme="minorEastAsia"/>
      <w:color w:val="5A5A5A" w:themeColor="text1" w:themeTint="A5"/>
      <w:spacing w:val="15"/>
    </w:rPr>
  </w:style>
  <w:style w:type="paragraph" w:customStyle="1" w:styleId="af1">
    <w:name w:val="Обычный в титульнике"/>
    <w:basedOn w:val="a5"/>
    <w:link w:val="af2"/>
    <w:qFormat/>
    <w:rsid w:val="009F6410"/>
    <w:pPr>
      <w:spacing w:after="120" w:line="259" w:lineRule="auto"/>
      <w:ind w:left="708" w:firstLine="0"/>
      <w:contextualSpacing w:val="0"/>
      <w:jc w:val="center"/>
    </w:pPr>
    <w:rPr>
      <w:color w:val="000000" w:themeColor="text1"/>
      <w:sz w:val="28"/>
      <w:szCs w:val="28"/>
    </w:rPr>
  </w:style>
  <w:style w:type="character" w:customStyle="1" w:styleId="af2">
    <w:name w:val="Обычный в титульнике Знак"/>
    <w:basedOn w:val="a6"/>
    <w:link w:val="af1"/>
    <w:rsid w:val="009F6410"/>
    <w:rPr>
      <w:rFonts w:ascii="Times New Roman" w:hAnsi="Times New Roman"/>
      <w:color w:val="000000" w:themeColor="text1"/>
      <w:sz w:val="28"/>
      <w:szCs w:val="28"/>
    </w:rPr>
  </w:style>
  <w:style w:type="paragraph" w:styleId="af3">
    <w:name w:val="header"/>
    <w:basedOn w:val="a5"/>
    <w:link w:val="af4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6"/>
    <w:link w:val="af3"/>
    <w:uiPriority w:val="99"/>
    <w:rsid w:val="006F5765"/>
    <w:rPr>
      <w:rFonts w:ascii="Times New Roman" w:hAnsi="Times New Roman"/>
      <w:sz w:val="24"/>
    </w:rPr>
  </w:style>
  <w:style w:type="paragraph" w:styleId="af5">
    <w:name w:val="footer"/>
    <w:basedOn w:val="a5"/>
    <w:link w:val="af6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6"/>
    <w:link w:val="af5"/>
    <w:uiPriority w:val="99"/>
    <w:rsid w:val="006F5765"/>
    <w:rPr>
      <w:rFonts w:ascii="Times New Roman" w:hAnsi="Times New Roman"/>
      <w:sz w:val="24"/>
    </w:rPr>
  </w:style>
  <w:style w:type="paragraph" w:styleId="af7">
    <w:name w:val="Normal (Web)"/>
    <w:basedOn w:val="a5"/>
    <w:uiPriority w:val="99"/>
    <w:unhideWhenUsed/>
    <w:rsid w:val="006079D2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  <w:style w:type="paragraph" w:styleId="af8">
    <w:name w:val="Balloon Text"/>
    <w:basedOn w:val="a5"/>
    <w:link w:val="af9"/>
    <w:uiPriority w:val="99"/>
    <w:semiHidden/>
    <w:unhideWhenUsed/>
    <w:rsid w:val="001A5F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6"/>
    <w:link w:val="af8"/>
    <w:uiPriority w:val="99"/>
    <w:semiHidden/>
    <w:rsid w:val="001A5FA5"/>
    <w:rPr>
      <w:rFonts w:ascii="Tahoma" w:hAnsi="Tahoma" w:cs="Tahoma"/>
      <w:sz w:val="16"/>
      <w:szCs w:val="16"/>
    </w:rPr>
  </w:style>
  <w:style w:type="paragraph" w:styleId="31">
    <w:name w:val="toc 3"/>
    <w:basedOn w:val="a5"/>
    <w:next w:val="a5"/>
    <w:autoRedefine/>
    <w:uiPriority w:val="39"/>
    <w:unhideWhenUsed/>
    <w:qFormat/>
    <w:rsid w:val="00663844"/>
    <w:pPr>
      <w:spacing w:after="100"/>
      <w:ind w:left="480"/>
    </w:pPr>
  </w:style>
  <w:style w:type="table" w:styleId="afa">
    <w:name w:val="Table Grid"/>
    <w:basedOn w:val="a7"/>
    <w:uiPriority w:val="39"/>
    <w:rsid w:val="00F51D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Light Shading Accent 4"/>
    <w:basedOn w:val="a7"/>
    <w:uiPriority w:val="60"/>
    <w:rsid w:val="00F51D6C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">
    <w:name w:val="Light Shading Accent 5"/>
    <w:basedOn w:val="a7"/>
    <w:uiPriority w:val="60"/>
    <w:rsid w:val="00F51D6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">
    <w:name w:val="Light Shading Accent 6"/>
    <w:basedOn w:val="a7"/>
    <w:uiPriority w:val="60"/>
    <w:rsid w:val="00F51D6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1">
    <w:name w:val="Light List Accent 1"/>
    <w:basedOn w:val="a7"/>
    <w:uiPriority w:val="61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50">
    <w:name w:val="Light List Accent 5"/>
    <w:basedOn w:val="a7"/>
    <w:uiPriority w:val="61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1-5">
    <w:name w:val="Medium Shading 1 Accent 5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6">
    <w:name w:val="Medium Grid 3 Accent 6"/>
    <w:basedOn w:val="a7"/>
    <w:uiPriority w:val="69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3-1">
    <w:name w:val="Medium Grid 3 Accent 1"/>
    <w:basedOn w:val="a7"/>
    <w:uiPriority w:val="69"/>
    <w:rsid w:val="00D8292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paragraph" w:styleId="afb">
    <w:name w:val="No Spacing"/>
    <w:uiPriority w:val="1"/>
    <w:qFormat/>
    <w:rsid w:val="00756A12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HTML">
    <w:name w:val="HTML Preformatted"/>
    <w:basedOn w:val="a5"/>
    <w:link w:val="HTML0"/>
    <w:uiPriority w:val="99"/>
    <w:semiHidden/>
    <w:unhideWhenUsed/>
    <w:rsid w:val="004477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44772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6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9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0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103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59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ksandr\Documents\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3B45E3-FD7B-46C1-9DA9-64DCF9AAE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</Template>
  <TotalTime>3734</TotalTime>
  <Pages>1</Pages>
  <Words>2946</Words>
  <Characters>16794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badger8800@gmail.com</cp:lastModifiedBy>
  <cp:revision>71</cp:revision>
  <cp:lastPrinted>2023-10-13T23:33:00Z</cp:lastPrinted>
  <dcterms:created xsi:type="dcterms:W3CDTF">2020-12-06T10:10:00Z</dcterms:created>
  <dcterms:modified xsi:type="dcterms:W3CDTF">2023-10-13T23:35:00Z</dcterms:modified>
</cp:coreProperties>
</file>